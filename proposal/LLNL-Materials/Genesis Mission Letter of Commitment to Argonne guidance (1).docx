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2B67" w14:textId="5F0051B6" w:rsidR="0031572B" w:rsidRPr="00216CD3" w:rsidRDefault="002417D9" w:rsidP="002417D9">
      <w:pPr>
        <w:jc w:val="center"/>
        <w:rPr>
          <w:rFonts w:asciiTheme="minorBidi" w:hAnsiTheme="minorBidi"/>
          <w:b/>
          <w:bCs/>
          <w:color w:val="FF0000"/>
          <w:sz w:val="18"/>
          <w:szCs w:val="18"/>
        </w:rPr>
      </w:pPr>
      <w:r w:rsidRPr="00216CD3">
        <w:rPr>
          <w:rFonts w:asciiTheme="minorBidi" w:hAnsiTheme="minorBidi"/>
          <w:b/>
          <w:bCs/>
          <w:color w:val="FF0000"/>
          <w:sz w:val="18"/>
          <w:szCs w:val="18"/>
        </w:rPr>
        <w:t>Writing and Obtaining a Letter of Commitment</w:t>
      </w:r>
      <w:r w:rsidR="00F95C3F" w:rsidRPr="00216CD3">
        <w:rPr>
          <w:rFonts w:asciiTheme="minorBidi" w:hAnsiTheme="minorBidi"/>
          <w:b/>
          <w:bCs/>
          <w:color w:val="FF0000"/>
          <w:sz w:val="18"/>
          <w:szCs w:val="18"/>
        </w:rPr>
        <w:t xml:space="preserve"> for the Genesis Mission RFA</w:t>
      </w:r>
    </w:p>
    <w:p w14:paraId="56F2DA98" w14:textId="77777777" w:rsidR="0031572B" w:rsidRPr="00216CD3" w:rsidRDefault="0031572B" w:rsidP="002417D9">
      <w:pPr>
        <w:jc w:val="center"/>
        <w:rPr>
          <w:rFonts w:asciiTheme="minorBidi" w:hAnsiTheme="minorBidi"/>
          <w:b/>
          <w:bCs/>
          <w:color w:val="FF0000"/>
          <w:sz w:val="18"/>
          <w:szCs w:val="18"/>
        </w:rPr>
      </w:pPr>
    </w:p>
    <w:p w14:paraId="370DCE54" w14:textId="0E0020B8" w:rsidR="0031572B" w:rsidRPr="00216CD3" w:rsidRDefault="0031572B" w:rsidP="001C7397">
      <w:pPr>
        <w:pStyle w:val="ListParagraph"/>
        <w:numPr>
          <w:ilvl w:val="0"/>
          <w:numId w:val="1"/>
        </w:numPr>
        <w:jc w:val="both"/>
        <w:rPr>
          <w:rFonts w:asciiTheme="minorBidi" w:hAnsiTheme="minorBidi"/>
          <w:color w:val="FF0000"/>
          <w:sz w:val="18"/>
          <w:szCs w:val="18"/>
        </w:rPr>
      </w:pPr>
      <w:r w:rsidRPr="00216CD3">
        <w:rPr>
          <w:rFonts w:asciiTheme="minorBidi" w:hAnsiTheme="minorBidi"/>
          <w:color w:val="FF0000"/>
          <w:sz w:val="18"/>
          <w:szCs w:val="18"/>
        </w:rPr>
        <w:t xml:space="preserve">This document contains an outline for a </w:t>
      </w:r>
      <w:r w:rsidRPr="00216CD3">
        <w:rPr>
          <w:rFonts w:asciiTheme="minorBidi" w:hAnsiTheme="minorBidi"/>
          <w:b/>
          <w:bCs/>
          <w:color w:val="FF0000"/>
          <w:sz w:val="18"/>
          <w:szCs w:val="18"/>
        </w:rPr>
        <w:t>Letter of Commitment</w:t>
      </w:r>
      <w:r w:rsidR="0005473C" w:rsidRPr="00216CD3">
        <w:rPr>
          <w:rFonts w:asciiTheme="minorBidi" w:hAnsiTheme="minorBidi"/>
          <w:b/>
          <w:bCs/>
          <w:color w:val="FF0000"/>
          <w:sz w:val="18"/>
          <w:szCs w:val="18"/>
        </w:rPr>
        <w:t xml:space="preserve"> </w:t>
      </w:r>
      <w:r w:rsidR="0005473C" w:rsidRPr="00216CD3">
        <w:rPr>
          <w:rFonts w:asciiTheme="minorBidi" w:hAnsiTheme="minorBidi"/>
          <w:color w:val="FF0000"/>
          <w:sz w:val="18"/>
          <w:szCs w:val="18"/>
        </w:rPr>
        <w:t>from a Partner</w:t>
      </w:r>
      <w:r w:rsidR="003E0A87" w:rsidRPr="00216CD3">
        <w:rPr>
          <w:rFonts w:asciiTheme="minorBidi" w:hAnsiTheme="minorBidi"/>
          <w:color w:val="FF0000"/>
          <w:sz w:val="18"/>
          <w:szCs w:val="18"/>
        </w:rPr>
        <w:t xml:space="preserve"> on Genesis Mission proposals</w:t>
      </w:r>
      <w:r w:rsidRPr="00216CD3">
        <w:rPr>
          <w:rFonts w:asciiTheme="minorBidi" w:hAnsiTheme="minorBidi"/>
          <w:color w:val="FF0000"/>
          <w:sz w:val="18"/>
          <w:szCs w:val="18"/>
        </w:rPr>
        <w:t xml:space="preserve">.  </w:t>
      </w:r>
    </w:p>
    <w:p w14:paraId="2AB9BE22" w14:textId="0ADDDEF3" w:rsidR="00DA3C84" w:rsidRPr="00DA3C84" w:rsidRDefault="00BA2C68" w:rsidP="00DA3C84">
      <w:pPr>
        <w:pStyle w:val="ListParagraph"/>
        <w:numPr>
          <w:ilvl w:val="0"/>
          <w:numId w:val="1"/>
        </w:numPr>
        <w:jc w:val="both"/>
        <w:rPr>
          <w:rFonts w:asciiTheme="minorBidi" w:hAnsiTheme="minorBidi"/>
          <w:color w:val="FF0000"/>
          <w:sz w:val="18"/>
          <w:szCs w:val="18"/>
        </w:rPr>
      </w:pPr>
      <w:r>
        <w:rPr>
          <w:rFonts w:asciiTheme="minorBidi" w:hAnsiTheme="minorBidi"/>
          <w:color w:val="FF0000"/>
          <w:sz w:val="18"/>
          <w:szCs w:val="18"/>
        </w:rPr>
        <w:t xml:space="preserve">A </w:t>
      </w:r>
      <w:r w:rsidR="00DB0BFF">
        <w:rPr>
          <w:rFonts w:asciiTheme="minorBidi" w:hAnsiTheme="minorBidi"/>
          <w:color w:val="FF0000"/>
          <w:sz w:val="18"/>
          <w:szCs w:val="18"/>
        </w:rPr>
        <w:t>L</w:t>
      </w:r>
      <w:r w:rsidR="00DA3C84" w:rsidRPr="00DA3C84">
        <w:rPr>
          <w:rFonts w:asciiTheme="minorBidi" w:hAnsiTheme="minorBidi"/>
          <w:color w:val="FF0000"/>
          <w:sz w:val="18"/>
          <w:szCs w:val="18"/>
        </w:rPr>
        <w:t>etter of Commitment (LoC) represents a formal statement that an organization agrees to participate in the proposed project. As such, it must be signed by an individual with the authority to commit the organization.</w:t>
      </w:r>
    </w:p>
    <w:p w14:paraId="04FB3704" w14:textId="7A870D81" w:rsidR="00DA3C84" w:rsidRPr="00DA3C84" w:rsidRDefault="00DA3C84" w:rsidP="00DA3C84">
      <w:pPr>
        <w:pStyle w:val="ListParagraph"/>
        <w:numPr>
          <w:ilvl w:val="0"/>
          <w:numId w:val="1"/>
        </w:numPr>
        <w:jc w:val="both"/>
        <w:rPr>
          <w:rFonts w:asciiTheme="minorBidi" w:hAnsiTheme="minorBidi"/>
          <w:color w:val="FF0000"/>
          <w:sz w:val="18"/>
          <w:szCs w:val="18"/>
        </w:rPr>
      </w:pPr>
      <w:r w:rsidRPr="00DA3C84">
        <w:rPr>
          <w:rFonts w:asciiTheme="minorBidi" w:hAnsiTheme="minorBidi"/>
          <w:color w:val="FF0000"/>
          <w:sz w:val="18"/>
          <w:szCs w:val="18"/>
        </w:rPr>
        <w:t xml:space="preserve">In general, authority increases with organizational seniority. Signatures from senior leadership (e.g., </w:t>
      </w:r>
      <w:r w:rsidR="006D7F73" w:rsidRPr="00DA3C84">
        <w:rPr>
          <w:rFonts w:asciiTheme="minorBidi" w:hAnsiTheme="minorBidi"/>
          <w:color w:val="FF0000"/>
          <w:sz w:val="18"/>
          <w:szCs w:val="18"/>
        </w:rPr>
        <w:t>Laboratory Director, Division Director</w:t>
      </w:r>
      <w:r w:rsidR="006D7F73">
        <w:rPr>
          <w:rFonts w:asciiTheme="minorBidi" w:hAnsiTheme="minorBidi"/>
          <w:color w:val="FF0000"/>
          <w:sz w:val="18"/>
          <w:szCs w:val="18"/>
        </w:rPr>
        <w:t xml:space="preserve">, </w:t>
      </w:r>
      <w:r w:rsidRPr="00DA3C84">
        <w:rPr>
          <w:rFonts w:asciiTheme="minorBidi" w:hAnsiTheme="minorBidi"/>
          <w:color w:val="FF0000"/>
          <w:sz w:val="18"/>
          <w:szCs w:val="18"/>
        </w:rPr>
        <w:t>President, CEO, Vice President) carry the greatest credibility. Letters signed by individuals without clear institutional authority may be viewed as non-binding.</w:t>
      </w:r>
    </w:p>
    <w:p w14:paraId="54CCA89C" w14:textId="34D3C50A" w:rsidR="00DA3C84" w:rsidRPr="00DA3C84" w:rsidRDefault="00DA3C84" w:rsidP="00DA3C84">
      <w:pPr>
        <w:pStyle w:val="ListParagraph"/>
        <w:numPr>
          <w:ilvl w:val="0"/>
          <w:numId w:val="1"/>
        </w:numPr>
        <w:jc w:val="both"/>
        <w:rPr>
          <w:rFonts w:asciiTheme="minorBidi" w:hAnsiTheme="minorBidi"/>
          <w:color w:val="FF0000"/>
          <w:sz w:val="18"/>
          <w:szCs w:val="18"/>
        </w:rPr>
      </w:pPr>
      <w:r w:rsidRPr="00DA3C84">
        <w:rPr>
          <w:rFonts w:asciiTheme="minorBidi" w:hAnsiTheme="minorBidi"/>
          <w:color w:val="FF0000"/>
          <w:sz w:val="18"/>
          <w:szCs w:val="18"/>
        </w:rPr>
        <w:t xml:space="preserve">Allow sufficient time (several days to </w:t>
      </w:r>
      <w:r w:rsidR="006D7F73">
        <w:rPr>
          <w:rFonts w:asciiTheme="minorBidi" w:hAnsiTheme="minorBidi"/>
          <w:color w:val="FF0000"/>
          <w:sz w:val="18"/>
          <w:szCs w:val="18"/>
        </w:rPr>
        <w:t>two weeks</w:t>
      </w:r>
      <w:r w:rsidRPr="00DA3C84">
        <w:rPr>
          <w:rFonts w:asciiTheme="minorBidi" w:hAnsiTheme="minorBidi"/>
          <w:color w:val="FF0000"/>
          <w:sz w:val="18"/>
          <w:szCs w:val="18"/>
        </w:rPr>
        <w:t>) to obtain signatures. Larger organizations may require internal review, including legal review.</w:t>
      </w:r>
    </w:p>
    <w:p w14:paraId="6046831A" w14:textId="4C629FBC" w:rsidR="00DA3C84" w:rsidRPr="00DA3C84" w:rsidRDefault="00DA3C84" w:rsidP="00DA3C84">
      <w:pPr>
        <w:pStyle w:val="ListParagraph"/>
        <w:numPr>
          <w:ilvl w:val="0"/>
          <w:numId w:val="1"/>
        </w:numPr>
        <w:jc w:val="both"/>
        <w:rPr>
          <w:rFonts w:asciiTheme="minorBidi" w:hAnsiTheme="minorBidi"/>
          <w:color w:val="FF0000"/>
          <w:sz w:val="18"/>
          <w:szCs w:val="18"/>
        </w:rPr>
      </w:pPr>
      <w:r w:rsidRPr="00DA3C84">
        <w:rPr>
          <w:rFonts w:asciiTheme="minorBidi" w:hAnsiTheme="minorBidi"/>
          <w:color w:val="FF0000"/>
          <w:sz w:val="18"/>
          <w:szCs w:val="18"/>
        </w:rPr>
        <w:t xml:space="preserve">Each letter should be tailored. Submitting multiple letters </w:t>
      </w:r>
      <w:r w:rsidR="00851AB3">
        <w:rPr>
          <w:rFonts w:asciiTheme="minorBidi" w:hAnsiTheme="minorBidi"/>
          <w:color w:val="FF0000"/>
          <w:sz w:val="18"/>
          <w:szCs w:val="18"/>
        </w:rPr>
        <w:t xml:space="preserve">in one proposal </w:t>
      </w:r>
      <w:r w:rsidRPr="00DA3C84">
        <w:rPr>
          <w:rFonts w:asciiTheme="minorBidi" w:hAnsiTheme="minorBidi"/>
          <w:color w:val="FF0000"/>
          <w:sz w:val="18"/>
          <w:szCs w:val="18"/>
        </w:rPr>
        <w:t xml:space="preserve">with identical language </w:t>
      </w:r>
      <w:r w:rsidR="00851AB3">
        <w:rPr>
          <w:rFonts w:asciiTheme="minorBidi" w:hAnsiTheme="minorBidi"/>
          <w:color w:val="FF0000"/>
          <w:sz w:val="18"/>
          <w:szCs w:val="18"/>
        </w:rPr>
        <w:t>(</w:t>
      </w:r>
      <w:r w:rsidR="00DB0BFF">
        <w:rPr>
          <w:rFonts w:asciiTheme="minorBidi" w:hAnsiTheme="minorBidi"/>
          <w:color w:val="FF0000"/>
          <w:sz w:val="18"/>
          <w:szCs w:val="18"/>
        </w:rPr>
        <w:t xml:space="preserve">including typographical </w:t>
      </w:r>
      <w:r w:rsidR="00C106DC">
        <w:rPr>
          <w:rFonts w:asciiTheme="minorBidi" w:hAnsiTheme="minorBidi"/>
          <w:color w:val="FF0000"/>
          <w:sz w:val="18"/>
          <w:szCs w:val="18"/>
        </w:rPr>
        <w:t>errors</w:t>
      </w:r>
      <w:r w:rsidR="00851AB3">
        <w:rPr>
          <w:rFonts w:asciiTheme="minorBidi" w:hAnsiTheme="minorBidi"/>
          <w:color w:val="FF0000"/>
          <w:sz w:val="18"/>
          <w:szCs w:val="18"/>
        </w:rPr>
        <w:t xml:space="preserve">) </w:t>
      </w:r>
      <w:r w:rsidRPr="00DA3C84">
        <w:rPr>
          <w:rFonts w:asciiTheme="minorBidi" w:hAnsiTheme="minorBidi"/>
          <w:color w:val="FF0000"/>
          <w:sz w:val="18"/>
          <w:szCs w:val="18"/>
        </w:rPr>
        <w:t xml:space="preserve">may raise </w:t>
      </w:r>
      <w:r w:rsidR="00BA2C68">
        <w:rPr>
          <w:rFonts w:asciiTheme="minorBidi" w:hAnsiTheme="minorBidi"/>
          <w:color w:val="FF0000"/>
          <w:sz w:val="18"/>
          <w:szCs w:val="18"/>
        </w:rPr>
        <w:t xml:space="preserve">reviewer </w:t>
      </w:r>
      <w:r w:rsidRPr="00DA3C84">
        <w:rPr>
          <w:rFonts w:asciiTheme="minorBidi" w:hAnsiTheme="minorBidi"/>
          <w:color w:val="FF0000"/>
          <w:sz w:val="18"/>
          <w:szCs w:val="18"/>
        </w:rPr>
        <w:t>concerns about authenticity.</w:t>
      </w:r>
    </w:p>
    <w:p w14:paraId="317F5947" w14:textId="77777777" w:rsidR="00941C7B" w:rsidRDefault="00DA3C84" w:rsidP="00941C7B">
      <w:pPr>
        <w:pStyle w:val="ListParagraph"/>
        <w:numPr>
          <w:ilvl w:val="0"/>
          <w:numId w:val="1"/>
        </w:numPr>
        <w:jc w:val="both"/>
        <w:rPr>
          <w:rFonts w:asciiTheme="minorBidi" w:hAnsiTheme="minorBidi"/>
          <w:color w:val="FF0000"/>
          <w:sz w:val="18"/>
          <w:szCs w:val="18"/>
        </w:rPr>
      </w:pPr>
      <w:r w:rsidRPr="00DA3C84">
        <w:rPr>
          <w:rFonts w:asciiTheme="minorBidi" w:hAnsiTheme="minorBidi"/>
          <w:color w:val="FF0000"/>
          <w:sz w:val="18"/>
          <w:szCs w:val="18"/>
        </w:rPr>
        <w:t>Best practice: the PI drafts the letter and provides it to the partner organization for review and signature. The partner may revise as needed but should not be expected to draft the letter from scratch.</w:t>
      </w:r>
      <w:r w:rsidR="00941C7B">
        <w:rPr>
          <w:rFonts w:asciiTheme="minorBidi" w:hAnsiTheme="minorBidi"/>
          <w:color w:val="FF0000"/>
          <w:sz w:val="18"/>
          <w:szCs w:val="18"/>
        </w:rPr>
        <w:t xml:space="preserve"> </w:t>
      </w:r>
    </w:p>
    <w:p w14:paraId="26601CF5" w14:textId="76799613" w:rsidR="00941C7B" w:rsidRPr="00941C7B" w:rsidRDefault="00941C7B" w:rsidP="00941C7B">
      <w:pPr>
        <w:pStyle w:val="ListParagraph"/>
        <w:numPr>
          <w:ilvl w:val="0"/>
          <w:numId w:val="1"/>
        </w:numPr>
        <w:jc w:val="both"/>
        <w:rPr>
          <w:rFonts w:asciiTheme="minorBidi" w:hAnsiTheme="minorBidi"/>
          <w:color w:val="FF0000"/>
          <w:sz w:val="18"/>
          <w:szCs w:val="18"/>
        </w:rPr>
      </w:pPr>
      <w:r w:rsidRPr="00941C7B">
        <w:rPr>
          <w:rFonts w:asciiTheme="minorBidi" w:hAnsiTheme="minorBidi"/>
          <w:color w:val="FF0000"/>
          <w:sz w:val="18"/>
          <w:szCs w:val="18"/>
        </w:rPr>
        <w:t>If multiple letters are required, vary wording and emphasis across letters to reflect each partner’s specific role.</w:t>
      </w:r>
    </w:p>
    <w:p w14:paraId="5BEDDA95" w14:textId="77777777" w:rsidR="00DA3C84" w:rsidRDefault="00DA3C84" w:rsidP="00DA3C84">
      <w:pPr>
        <w:jc w:val="both"/>
        <w:rPr>
          <w:rFonts w:asciiTheme="minorBidi" w:hAnsiTheme="minorBidi"/>
          <w:color w:val="FF0000"/>
          <w:sz w:val="18"/>
          <w:szCs w:val="18"/>
        </w:rPr>
      </w:pPr>
    </w:p>
    <w:p w14:paraId="799437F2" w14:textId="178334C0" w:rsidR="00927290" w:rsidRPr="00216CD3" w:rsidRDefault="00927290" w:rsidP="0082787C">
      <w:pPr>
        <w:jc w:val="both"/>
        <w:rPr>
          <w:rFonts w:asciiTheme="minorBidi" w:hAnsiTheme="minorBidi"/>
          <w:b/>
          <w:bCs/>
          <w:color w:val="FF0000"/>
          <w:sz w:val="18"/>
          <w:szCs w:val="18"/>
        </w:rPr>
      </w:pPr>
      <w:r w:rsidRPr="00216CD3">
        <w:rPr>
          <w:rFonts w:asciiTheme="minorBidi" w:hAnsiTheme="minorBidi"/>
          <w:b/>
          <w:bCs/>
          <w:color w:val="FF0000"/>
          <w:sz w:val="18"/>
          <w:szCs w:val="18"/>
        </w:rPr>
        <w:t>Instructions</w:t>
      </w:r>
    </w:p>
    <w:p w14:paraId="7F461355" w14:textId="77777777" w:rsidR="00DF13D3" w:rsidRDefault="00DF13D3" w:rsidP="00DF13D3">
      <w:pPr>
        <w:pStyle w:val="ListParagraph"/>
        <w:numPr>
          <w:ilvl w:val="0"/>
          <w:numId w:val="2"/>
        </w:numPr>
        <w:ind w:left="720"/>
        <w:jc w:val="both"/>
        <w:rPr>
          <w:rFonts w:asciiTheme="minorBidi" w:hAnsiTheme="minorBidi"/>
          <w:color w:val="FF0000"/>
          <w:sz w:val="18"/>
          <w:szCs w:val="18"/>
        </w:rPr>
      </w:pPr>
      <w:r w:rsidRPr="00DF13D3">
        <w:rPr>
          <w:rFonts w:asciiTheme="minorBidi" w:hAnsiTheme="minorBidi"/>
          <w:color w:val="FF0000"/>
          <w:sz w:val="18"/>
          <w:szCs w:val="18"/>
        </w:rPr>
        <w:t>RFA REQUIREMENTS (MANDATORY)</w:t>
      </w:r>
    </w:p>
    <w:p w14:paraId="132C9823" w14:textId="5DA312B5" w:rsidR="0046426E" w:rsidRPr="0046426E" w:rsidRDefault="0046426E" w:rsidP="0046426E">
      <w:pPr>
        <w:pStyle w:val="ListParagraph"/>
        <w:numPr>
          <w:ilvl w:val="1"/>
          <w:numId w:val="2"/>
        </w:numPr>
        <w:jc w:val="both"/>
        <w:rPr>
          <w:rFonts w:asciiTheme="minorBidi" w:hAnsiTheme="minorBidi"/>
          <w:color w:val="FF0000"/>
          <w:sz w:val="18"/>
          <w:szCs w:val="18"/>
        </w:rPr>
      </w:pPr>
      <w:r w:rsidRPr="0046426E">
        <w:rPr>
          <w:rFonts w:asciiTheme="minorBidi" w:hAnsiTheme="minorBidi"/>
          <w:color w:val="FF0000"/>
          <w:sz w:val="18"/>
          <w:szCs w:val="18"/>
        </w:rPr>
        <w:t>A Letter of Commitment is required from each participating team member institution.</w:t>
      </w:r>
    </w:p>
    <w:p w14:paraId="30D521E0" w14:textId="54118E75" w:rsidR="0046426E" w:rsidRPr="0046426E" w:rsidRDefault="0046426E" w:rsidP="0046426E">
      <w:pPr>
        <w:pStyle w:val="ListParagraph"/>
        <w:numPr>
          <w:ilvl w:val="1"/>
          <w:numId w:val="2"/>
        </w:numPr>
        <w:jc w:val="both"/>
        <w:rPr>
          <w:rFonts w:asciiTheme="minorBidi" w:hAnsiTheme="minorBidi"/>
          <w:color w:val="FF0000"/>
          <w:sz w:val="18"/>
          <w:szCs w:val="18"/>
        </w:rPr>
      </w:pPr>
      <w:r w:rsidRPr="0046426E">
        <w:rPr>
          <w:rFonts w:asciiTheme="minorBidi" w:hAnsiTheme="minorBidi"/>
          <w:color w:val="FF0000"/>
          <w:sz w:val="18"/>
          <w:szCs w:val="18"/>
        </w:rPr>
        <w:t>Letters must be appended to the Project Narrative and do not count toward the page limit.</w:t>
      </w:r>
    </w:p>
    <w:p w14:paraId="7B8159D3" w14:textId="4092FD23" w:rsidR="0046426E" w:rsidRPr="0046426E" w:rsidRDefault="0046426E" w:rsidP="0046426E">
      <w:pPr>
        <w:pStyle w:val="ListParagraph"/>
        <w:numPr>
          <w:ilvl w:val="1"/>
          <w:numId w:val="2"/>
        </w:numPr>
        <w:jc w:val="both"/>
        <w:rPr>
          <w:rFonts w:asciiTheme="minorBidi" w:hAnsiTheme="minorBidi"/>
          <w:color w:val="FF0000"/>
          <w:sz w:val="18"/>
          <w:szCs w:val="18"/>
        </w:rPr>
      </w:pPr>
      <w:r w:rsidRPr="0046426E">
        <w:rPr>
          <w:rFonts w:asciiTheme="minorBidi" w:hAnsiTheme="minorBidi"/>
          <w:color w:val="FF0000"/>
          <w:sz w:val="18"/>
          <w:szCs w:val="18"/>
        </w:rPr>
        <w:t>Each letter must:</w:t>
      </w:r>
    </w:p>
    <w:p w14:paraId="2C5FF07C" w14:textId="07349469" w:rsidR="0046426E" w:rsidRPr="0046426E" w:rsidRDefault="0046426E" w:rsidP="0046426E">
      <w:pPr>
        <w:pStyle w:val="ListParagraph"/>
        <w:numPr>
          <w:ilvl w:val="2"/>
          <w:numId w:val="2"/>
        </w:numPr>
        <w:jc w:val="both"/>
        <w:rPr>
          <w:rFonts w:asciiTheme="minorBidi" w:hAnsiTheme="minorBidi"/>
          <w:color w:val="FF0000"/>
          <w:sz w:val="18"/>
          <w:szCs w:val="18"/>
        </w:rPr>
      </w:pPr>
      <w:r w:rsidRPr="0046426E">
        <w:rPr>
          <w:rFonts w:asciiTheme="minorBidi" w:hAnsiTheme="minorBidi"/>
          <w:color w:val="FF0000"/>
          <w:sz w:val="18"/>
          <w:szCs w:val="18"/>
        </w:rPr>
        <w:t>Be no more than one page</w:t>
      </w:r>
      <w:r w:rsidR="00C106DC">
        <w:rPr>
          <w:rFonts w:asciiTheme="minorBidi" w:hAnsiTheme="minorBidi"/>
          <w:color w:val="FF0000"/>
          <w:sz w:val="18"/>
          <w:szCs w:val="18"/>
        </w:rPr>
        <w:t>.</w:t>
      </w:r>
    </w:p>
    <w:p w14:paraId="7799900C" w14:textId="37FD3059" w:rsidR="0046426E" w:rsidRPr="0046426E" w:rsidRDefault="0046426E" w:rsidP="0046426E">
      <w:pPr>
        <w:pStyle w:val="ListParagraph"/>
        <w:numPr>
          <w:ilvl w:val="2"/>
          <w:numId w:val="2"/>
        </w:numPr>
        <w:jc w:val="both"/>
        <w:rPr>
          <w:rFonts w:asciiTheme="minorBidi" w:hAnsiTheme="minorBidi"/>
          <w:color w:val="FF0000"/>
          <w:sz w:val="18"/>
          <w:szCs w:val="18"/>
        </w:rPr>
      </w:pPr>
      <w:r w:rsidRPr="0046426E">
        <w:rPr>
          <w:rFonts w:asciiTheme="minorBidi" w:hAnsiTheme="minorBidi"/>
          <w:color w:val="FF0000"/>
          <w:sz w:val="18"/>
          <w:szCs w:val="18"/>
        </w:rPr>
        <w:t>Be current, signed, and dated</w:t>
      </w:r>
      <w:r w:rsidR="00C106DC">
        <w:rPr>
          <w:rFonts w:asciiTheme="minorBidi" w:hAnsiTheme="minorBidi"/>
          <w:color w:val="FF0000"/>
          <w:sz w:val="18"/>
          <w:szCs w:val="18"/>
        </w:rPr>
        <w:t>.</w:t>
      </w:r>
    </w:p>
    <w:p w14:paraId="593815BE" w14:textId="1414DCE7" w:rsidR="0046426E" w:rsidRPr="0046426E" w:rsidRDefault="0046426E" w:rsidP="0046426E">
      <w:pPr>
        <w:pStyle w:val="ListParagraph"/>
        <w:numPr>
          <w:ilvl w:val="2"/>
          <w:numId w:val="2"/>
        </w:numPr>
        <w:jc w:val="both"/>
        <w:rPr>
          <w:rFonts w:asciiTheme="minorBidi" w:hAnsiTheme="minorBidi"/>
          <w:color w:val="FF0000"/>
          <w:sz w:val="18"/>
          <w:szCs w:val="18"/>
        </w:rPr>
      </w:pPr>
      <w:r w:rsidRPr="0046426E">
        <w:rPr>
          <w:rFonts w:asciiTheme="minorBidi" w:hAnsiTheme="minorBidi"/>
          <w:color w:val="FF0000"/>
          <w:sz w:val="18"/>
          <w:szCs w:val="18"/>
        </w:rPr>
        <w:t xml:space="preserve">Be signed by </w:t>
      </w:r>
      <w:r w:rsidR="00C106DC">
        <w:rPr>
          <w:rFonts w:asciiTheme="minorBidi" w:hAnsiTheme="minorBidi"/>
          <w:color w:val="FF0000"/>
          <w:sz w:val="18"/>
          <w:szCs w:val="18"/>
        </w:rPr>
        <w:t xml:space="preserve">an </w:t>
      </w:r>
      <w:r w:rsidRPr="0046426E">
        <w:rPr>
          <w:rFonts w:asciiTheme="minorBidi" w:hAnsiTheme="minorBidi"/>
          <w:color w:val="FF0000"/>
          <w:sz w:val="18"/>
          <w:szCs w:val="18"/>
        </w:rPr>
        <w:t>institutional representative</w:t>
      </w:r>
      <w:r w:rsidR="001113D3">
        <w:rPr>
          <w:rFonts w:asciiTheme="minorBidi" w:hAnsiTheme="minorBidi"/>
          <w:color w:val="FF0000"/>
          <w:sz w:val="18"/>
          <w:szCs w:val="18"/>
        </w:rPr>
        <w:t xml:space="preserve"> authorized to commit</w:t>
      </w:r>
      <w:r w:rsidR="001113D3" w:rsidRPr="001113D3">
        <w:rPr>
          <w:rFonts w:asciiTheme="minorBidi" w:hAnsiTheme="minorBidi"/>
          <w:color w:val="FF0000"/>
          <w:sz w:val="18"/>
          <w:szCs w:val="18"/>
        </w:rPr>
        <w:t xml:space="preserve"> the participating institution to</w:t>
      </w:r>
      <w:r w:rsidR="001113D3" w:rsidRPr="00927290">
        <w:rPr>
          <w:rFonts w:asciiTheme="minorBidi" w:hAnsiTheme="minorBidi"/>
          <w:color w:val="FF0000"/>
          <w:sz w:val="18"/>
          <w:szCs w:val="18"/>
        </w:rPr>
        <w:t xml:space="preserve"> a legally binding agreement for this project</w:t>
      </w:r>
      <w:r w:rsidR="00C106DC">
        <w:rPr>
          <w:rFonts w:asciiTheme="minorBidi" w:hAnsiTheme="minorBidi"/>
          <w:color w:val="FF0000"/>
          <w:sz w:val="18"/>
          <w:szCs w:val="18"/>
        </w:rPr>
        <w:t>.</w:t>
      </w:r>
    </w:p>
    <w:p w14:paraId="57A6FDC0" w14:textId="01DFAEC6" w:rsidR="0046426E" w:rsidRPr="0046426E" w:rsidRDefault="0046426E" w:rsidP="0046426E">
      <w:pPr>
        <w:pStyle w:val="ListParagraph"/>
        <w:numPr>
          <w:ilvl w:val="1"/>
          <w:numId w:val="2"/>
        </w:numPr>
        <w:jc w:val="both"/>
        <w:rPr>
          <w:rFonts w:asciiTheme="minorBidi" w:hAnsiTheme="minorBidi"/>
          <w:color w:val="FF0000"/>
          <w:sz w:val="18"/>
          <w:szCs w:val="18"/>
        </w:rPr>
      </w:pPr>
      <w:r w:rsidRPr="0046426E">
        <w:rPr>
          <w:rFonts w:asciiTheme="minorBidi" w:hAnsiTheme="minorBidi"/>
          <w:color w:val="FF0000"/>
          <w:sz w:val="18"/>
          <w:szCs w:val="18"/>
        </w:rPr>
        <w:t>Letters must describe only the nature of the institution’s involvement.</w:t>
      </w:r>
    </w:p>
    <w:p w14:paraId="3C61A5E3" w14:textId="7D409C72" w:rsidR="0046426E" w:rsidRPr="0046426E" w:rsidRDefault="0046426E" w:rsidP="0046426E">
      <w:pPr>
        <w:pStyle w:val="ListParagraph"/>
        <w:numPr>
          <w:ilvl w:val="1"/>
          <w:numId w:val="2"/>
        </w:numPr>
        <w:jc w:val="both"/>
        <w:rPr>
          <w:rFonts w:asciiTheme="minorBidi" w:hAnsiTheme="minorBidi"/>
          <w:color w:val="FF0000"/>
          <w:sz w:val="18"/>
          <w:szCs w:val="18"/>
        </w:rPr>
      </w:pPr>
      <w:r w:rsidRPr="0046426E">
        <w:rPr>
          <w:rFonts w:asciiTheme="minorBidi" w:hAnsiTheme="minorBidi"/>
          <w:color w:val="FF0000"/>
          <w:sz w:val="18"/>
          <w:szCs w:val="18"/>
        </w:rPr>
        <w:t>Letters of recommendation are NOT allowed.</w:t>
      </w:r>
    </w:p>
    <w:p w14:paraId="3E9A3CAE" w14:textId="366CD244" w:rsidR="00927290" w:rsidRPr="00927290" w:rsidRDefault="00927290" w:rsidP="006768D7">
      <w:pPr>
        <w:pStyle w:val="ListParagraph"/>
        <w:numPr>
          <w:ilvl w:val="0"/>
          <w:numId w:val="2"/>
        </w:numPr>
        <w:ind w:left="720"/>
        <w:jc w:val="both"/>
        <w:rPr>
          <w:rFonts w:asciiTheme="minorBidi" w:hAnsiTheme="minorBidi"/>
          <w:color w:val="FF0000"/>
          <w:sz w:val="18"/>
          <w:szCs w:val="18"/>
        </w:rPr>
      </w:pPr>
      <w:r w:rsidRPr="00927290">
        <w:rPr>
          <w:rFonts w:asciiTheme="minorBidi" w:hAnsiTheme="minorBidi"/>
          <w:color w:val="FF0000"/>
          <w:sz w:val="18"/>
          <w:szCs w:val="18"/>
        </w:rPr>
        <w:t>General</w:t>
      </w:r>
    </w:p>
    <w:p w14:paraId="46FFAF67" w14:textId="77777777" w:rsidR="00A75A72" w:rsidRDefault="00A75A72" w:rsidP="00A75A72">
      <w:pPr>
        <w:pStyle w:val="ListParagraph"/>
        <w:numPr>
          <w:ilvl w:val="1"/>
          <w:numId w:val="2"/>
        </w:numPr>
        <w:jc w:val="both"/>
        <w:rPr>
          <w:rFonts w:asciiTheme="minorBidi" w:hAnsiTheme="minorBidi"/>
          <w:color w:val="FF0000"/>
          <w:sz w:val="18"/>
          <w:szCs w:val="18"/>
        </w:rPr>
      </w:pPr>
      <w:r w:rsidRPr="00A75A72">
        <w:rPr>
          <w:rFonts w:asciiTheme="minorBidi" w:hAnsiTheme="minorBidi"/>
          <w:color w:val="FF0000"/>
          <w:sz w:val="18"/>
          <w:szCs w:val="18"/>
        </w:rPr>
        <w:t>Replace all italicized text with project-specific information.</w:t>
      </w:r>
    </w:p>
    <w:p w14:paraId="6E8222FF" w14:textId="5181BF57" w:rsidR="00A75A72" w:rsidRDefault="00A75A72" w:rsidP="00A75A72">
      <w:pPr>
        <w:pStyle w:val="ListParagraph"/>
        <w:numPr>
          <w:ilvl w:val="1"/>
          <w:numId w:val="2"/>
        </w:numPr>
        <w:jc w:val="both"/>
        <w:rPr>
          <w:rFonts w:asciiTheme="minorBidi" w:hAnsiTheme="minorBidi"/>
          <w:color w:val="FF0000"/>
          <w:sz w:val="18"/>
          <w:szCs w:val="18"/>
        </w:rPr>
      </w:pPr>
      <w:r w:rsidRPr="00A75A72">
        <w:rPr>
          <w:rFonts w:asciiTheme="minorBidi" w:hAnsiTheme="minorBidi"/>
          <w:color w:val="FF0000"/>
          <w:sz w:val="18"/>
          <w:szCs w:val="18"/>
        </w:rPr>
        <w:t xml:space="preserve">Remove all instructional text </w:t>
      </w:r>
      <w:r>
        <w:rPr>
          <w:rFonts w:asciiTheme="minorBidi" w:hAnsiTheme="minorBidi"/>
          <w:color w:val="FF0000"/>
          <w:sz w:val="18"/>
          <w:szCs w:val="18"/>
        </w:rPr>
        <w:t xml:space="preserve">(text in red) </w:t>
      </w:r>
      <w:r w:rsidRPr="00A75A72">
        <w:rPr>
          <w:rFonts w:asciiTheme="minorBidi" w:hAnsiTheme="minorBidi"/>
          <w:color w:val="FF0000"/>
          <w:sz w:val="18"/>
          <w:szCs w:val="18"/>
        </w:rPr>
        <w:t>before submission.</w:t>
      </w:r>
    </w:p>
    <w:p w14:paraId="342A5064" w14:textId="77777777" w:rsidR="00A75A72" w:rsidRDefault="00A75A72" w:rsidP="00A75A72">
      <w:pPr>
        <w:pStyle w:val="ListParagraph"/>
        <w:numPr>
          <w:ilvl w:val="1"/>
          <w:numId w:val="2"/>
        </w:numPr>
        <w:jc w:val="both"/>
        <w:rPr>
          <w:rFonts w:asciiTheme="minorBidi" w:hAnsiTheme="minorBidi"/>
          <w:color w:val="FF0000"/>
          <w:sz w:val="18"/>
          <w:szCs w:val="18"/>
        </w:rPr>
      </w:pPr>
      <w:r w:rsidRPr="00A75A72">
        <w:rPr>
          <w:rFonts w:asciiTheme="minorBidi" w:hAnsiTheme="minorBidi"/>
          <w:color w:val="FF0000"/>
          <w:sz w:val="18"/>
          <w:szCs w:val="18"/>
        </w:rPr>
        <w:t>Limit the letter to one page.</w:t>
      </w:r>
    </w:p>
    <w:p w14:paraId="3B76BD5D" w14:textId="77777777" w:rsidR="009B7E9E" w:rsidRDefault="00A75A72" w:rsidP="009B7E9E">
      <w:pPr>
        <w:pStyle w:val="ListParagraph"/>
        <w:numPr>
          <w:ilvl w:val="1"/>
          <w:numId w:val="2"/>
        </w:numPr>
        <w:jc w:val="both"/>
        <w:rPr>
          <w:rFonts w:asciiTheme="minorBidi" w:hAnsiTheme="minorBidi"/>
          <w:color w:val="FF0000"/>
          <w:sz w:val="18"/>
          <w:szCs w:val="18"/>
        </w:rPr>
      </w:pPr>
      <w:r w:rsidRPr="00A75A72">
        <w:rPr>
          <w:rFonts w:asciiTheme="minorBidi" w:hAnsiTheme="minorBidi"/>
          <w:color w:val="FF0000"/>
          <w:sz w:val="18"/>
          <w:szCs w:val="18"/>
        </w:rPr>
        <w:t>Focus only on the partner’s role and commitment—do not include endorsements or evaluations.</w:t>
      </w:r>
    </w:p>
    <w:p w14:paraId="5B2EFD1A" w14:textId="75A44EFA" w:rsidR="009B7E9E" w:rsidRDefault="009B7E9E" w:rsidP="009B7E9E">
      <w:pPr>
        <w:pStyle w:val="ListParagraph"/>
        <w:numPr>
          <w:ilvl w:val="1"/>
          <w:numId w:val="2"/>
        </w:numPr>
        <w:jc w:val="both"/>
        <w:rPr>
          <w:rFonts w:asciiTheme="minorBidi" w:hAnsiTheme="minorBidi"/>
          <w:color w:val="FF0000"/>
          <w:sz w:val="18"/>
          <w:szCs w:val="18"/>
        </w:rPr>
      </w:pPr>
      <w:r w:rsidRPr="009B7E9E">
        <w:rPr>
          <w:rFonts w:asciiTheme="minorBidi" w:hAnsiTheme="minorBidi"/>
          <w:color w:val="FF0000"/>
          <w:sz w:val="18"/>
          <w:szCs w:val="18"/>
        </w:rPr>
        <w:t>Ensure the partner’s role described here is consistent with the Project Narrative.</w:t>
      </w:r>
    </w:p>
    <w:p w14:paraId="4EDC3917" w14:textId="77777777" w:rsidR="00EC01EE" w:rsidRDefault="00EC01EE" w:rsidP="00EC01EE">
      <w:pPr>
        <w:jc w:val="both"/>
        <w:rPr>
          <w:rFonts w:asciiTheme="minorBidi" w:hAnsiTheme="minorBidi"/>
          <w:b/>
          <w:bCs/>
          <w:color w:val="FF0000"/>
          <w:sz w:val="18"/>
          <w:szCs w:val="18"/>
        </w:rPr>
      </w:pPr>
    </w:p>
    <w:p w14:paraId="72ACF6B1" w14:textId="3BB2A121" w:rsidR="00EC01EE" w:rsidRPr="00216CD3" w:rsidRDefault="00EC01EE" w:rsidP="00EC01EE">
      <w:pPr>
        <w:jc w:val="both"/>
        <w:rPr>
          <w:rFonts w:asciiTheme="minorBidi" w:hAnsiTheme="minorBidi"/>
          <w:b/>
          <w:bCs/>
          <w:color w:val="FF0000"/>
          <w:sz w:val="18"/>
          <w:szCs w:val="18"/>
        </w:rPr>
      </w:pPr>
      <w:r>
        <w:rPr>
          <w:rFonts w:asciiTheme="minorBidi" w:hAnsiTheme="minorBidi"/>
          <w:b/>
          <w:bCs/>
          <w:color w:val="FF0000"/>
          <w:sz w:val="18"/>
          <w:szCs w:val="18"/>
        </w:rPr>
        <w:t>Common Pitfalls to Avoid</w:t>
      </w:r>
    </w:p>
    <w:p w14:paraId="150FD108" w14:textId="335F7189" w:rsidR="003569D3" w:rsidRPr="003569D3" w:rsidRDefault="003569D3" w:rsidP="003569D3">
      <w:pPr>
        <w:pStyle w:val="ListParagraph"/>
        <w:numPr>
          <w:ilvl w:val="0"/>
          <w:numId w:val="2"/>
        </w:numPr>
        <w:ind w:left="720"/>
        <w:jc w:val="both"/>
        <w:rPr>
          <w:rFonts w:asciiTheme="minorBidi" w:hAnsiTheme="minorBidi"/>
          <w:color w:val="FF0000"/>
          <w:sz w:val="18"/>
          <w:szCs w:val="18"/>
        </w:rPr>
      </w:pPr>
      <w:r w:rsidRPr="003569D3">
        <w:rPr>
          <w:rFonts w:asciiTheme="minorBidi" w:hAnsiTheme="minorBidi"/>
          <w:color w:val="FF0000"/>
          <w:sz w:val="18"/>
          <w:szCs w:val="18"/>
        </w:rPr>
        <w:t>Including language that evaluates or endorses the proposal (this becomes a letter of recommendation, which is not allowed)</w:t>
      </w:r>
    </w:p>
    <w:p w14:paraId="1AD2DC14" w14:textId="6F936145" w:rsidR="003569D3" w:rsidRPr="003569D3" w:rsidRDefault="003569D3" w:rsidP="003569D3">
      <w:pPr>
        <w:pStyle w:val="ListParagraph"/>
        <w:numPr>
          <w:ilvl w:val="0"/>
          <w:numId w:val="2"/>
        </w:numPr>
        <w:ind w:left="720"/>
        <w:jc w:val="both"/>
        <w:rPr>
          <w:rFonts w:asciiTheme="minorBidi" w:hAnsiTheme="minorBidi"/>
          <w:color w:val="FF0000"/>
          <w:sz w:val="18"/>
          <w:szCs w:val="18"/>
        </w:rPr>
      </w:pPr>
      <w:r w:rsidRPr="003569D3">
        <w:rPr>
          <w:rFonts w:asciiTheme="minorBidi" w:hAnsiTheme="minorBidi"/>
          <w:color w:val="FF0000"/>
          <w:sz w:val="18"/>
          <w:szCs w:val="18"/>
        </w:rPr>
        <w:t>Failing to describe a specific role or contribution</w:t>
      </w:r>
    </w:p>
    <w:p w14:paraId="26519946" w14:textId="04077F5E" w:rsidR="003569D3" w:rsidRPr="003569D3" w:rsidRDefault="003569D3" w:rsidP="003569D3">
      <w:pPr>
        <w:pStyle w:val="ListParagraph"/>
        <w:numPr>
          <w:ilvl w:val="0"/>
          <w:numId w:val="2"/>
        </w:numPr>
        <w:ind w:left="720"/>
        <w:jc w:val="both"/>
        <w:rPr>
          <w:rFonts w:asciiTheme="minorBidi" w:hAnsiTheme="minorBidi"/>
          <w:color w:val="FF0000"/>
          <w:sz w:val="18"/>
          <w:szCs w:val="18"/>
        </w:rPr>
      </w:pPr>
      <w:r w:rsidRPr="003569D3">
        <w:rPr>
          <w:rFonts w:asciiTheme="minorBidi" w:hAnsiTheme="minorBidi"/>
          <w:color w:val="FF0000"/>
          <w:sz w:val="18"/>
          <w:szCs w:val="18"/>
        </w:rPr>
        <w:t>Signing by someone without clear authority</w:t>
      </w:r>
    </w:p>
    <w:p w14:paraId="2371DA23" w14:textId="2EADF0D2" w:rsidR="003569D3" w:rsidRPr="003569D3" w:rsidRDefault="003569D3" w:rsidP="003569D3">
      <w:pPr>
        <w:pStyle w:val="ListParagraph"/>
        <w:numPr>
          <w:ilvl w:val="0"/>
          <w:numId w:val="2"/>
        </w:numPr>
        <w:ind w:left="720"/>
        <w:jc w:val="both"/>
        <w:rPr>
          <w:rFonts w:asciiTheme="minorBidi" w:hAnsiTheme="minorBidi"/>
          <w:color w:val="FF0000"/>
          <w:sz w:val="18"/>
          <w:szCs w:val="18"/>
        </w:rPr>
      </w:pPr>
      <w:r w:rsidRPr="003569D3">
        <w:rPr>
          <w:rFonts w:asciiTheme="minorBidi" w:hAnsiTheme="minorBidi"/>
          <w:color w:val="FF0000"/>
          <w:sz w:val="18"/>
          <w:szCs w:val="18"/>
        </w:rPr>
        <w:t>Submitting identical letters across multiple partners</w:t>
      </w:r>
    </w:p>
    <w:p w14:paraId="61CA4409" w14:textId="61FC808E" w:rsidR="003569D3" w:rsidRPr="003569D3" w:rsidRDefault="003569D3" w:rsidP="003569D3">
      <w:pPr>
        <w:pStyle w:val="ListParagraph"/>
        <w:numPr>
          <w:ilvl w:val="0"/>
          <w:numId w:val="2"/>
        </w:numPr>
        <w:ind w:left="720"/>
        <w:jc w:val="both"/>
        <w:rPr>
          <w:rFonts w:asciiTheme="minorBidi" w:hAnsiTheme="minorBidi"/>
          <w:color w:val="FF0000"/>
          <w:sz w:val="18"/>
          <w:szCs w:val="18"/>
        </w:rPr>
      </w:pPr>
      <w:r w:rsidRPr="003569D3">
        <w:rPr>
          <w:rFonts w:asciiTheme="minorBidi" w:hAnsiTheme="minorBidi"/>
          <w:color w:val="FF0000"/>
          <w:sz w:val="18"/>
          <w:szCs w:val="18"/>
        </w:rPr>
        <w:t>Exceeding the one-page limit</w:t>
      </w:r>
    </w:p>
    <w:p w14:paraId="28C31143" w14:textId="77777777" w:rsidR="00EC01EE" w:rsidRPr="009B7E9E" w:rsidRDefault="00EC01EE" w:rsidP="00EC01EE">
      <w:pPr>
        <w:pStyle w:val="ListParagraph"/>
        <w:ind w:left="360"/>
        <w:jc w:val="both"/>
        <w:rPr>
          <w:rFonts w:asciiTheme="minorBidi" w:hAnsiTheme="minorBidi"/>
          <w:color w:val="FF0000"/>
          <w:sz w:val="18"/>
          <w:szCs w:val="18"/>
        </w:rPr>
      </w:pPr>
    </w:p>
    <w:p w14:paraId="146A3B3A" w14:textId="28BF1CF7" w:rsidR="00EC01EE" w:rsidRDefault="00EC01EE">
      <w:pPr>
        <w:rPr>
          <w:rFonts w:asciiTheme="minorBidi" w:hAnsiTheme="minorBidi"/>
          <w:color w:val="FF0000"/>
          <w:sz w:val="18"/>
          <w:szCs w:val="18"/>
        </w:rPr>
      </w:pPr>
      <w:r>
        <w:rPr>
          <w:rFonts w:asciiTheme="minorBidi" w:hAnsiTheme="minorBidi"/>
          <w:color w:val="FF0000"/>
          <w:sz w:val="18"/>
          <w:szCs w:val="18"/>
        </w:rPr>
        <w:br w:type="page"/>
      </w:r>
    </w:p>
    <w:p w14:paraId="46C6FAA9" w14:textId="77777777" w:rsidR="00B90AA8" w:rsidRPr="0082787C" w:rsidRDefault="00B90AA8" w:rsidP="0082787C">
      <w:pPr>
        <w:jc w:val="both"/>
        <w:rPr>
          <w:rFonts w:asciiTheme="minorBidi" w:hAnsiTheme="minorBidi"/>
          <w:color w:val="FF0000"/>
          <w:sz w:val="18"/>
          <w:szCs w:val="18"/>
        </w:rPr>
      </w:pPr>
    </w:p>
    <w:p w14:paraId="41DC9AB7" w14:textId="656D6B7B" w:rsidR="00F037AA" w:rsidRPr="00F037AA" w:rsidRDefault="0082787C" w:rsidP="00F037AA">
      <w:pPr>
        <w:jc w:val="center"/>
        <w:rPr>
          <w:rFonts w:ascii="Times New Roman" w:hAnsi="Times New Roman" w:cs="Times New Roman"/>
          <w:i/>
          <w:iCs/>
          <w:sz w:val="22"/>
          <w:szCs w:val="22"/>
        </w:rPr>
      </w:pPr>
      <w:r>
        <w:rPr>
          <w:rFonts w:ascii="Times New Roman" w:hAnsi="Times New Roman" w:cs="Times New Roman"/>
          <w:i/>
          <w:iCs/>
          <w:sz w:val="22"/>
          <w:szCs w:val="22"/>
        </w:rPr>
        <w:t xml:space="preserve">Partner </w:t>
      </w:r>
      <w:r w:rsidR="00F037AA" w:rsidRPr="00F037AA">
        <w:rPr>
          <w:rFonts w:ascii="Times New Roman" w:hAnsi="Times New Roman" w:cs="Times New Roman"/>
          <w:i/>
          <w:iCs/>
          <w:sz w:val="22"/>
          <w:szCs w:val="22"/>
        </w:rPr>
        <w:t>Letterhead</w:t>
      </w:r>
    </w:p>
    <w:p w14:paraId="6F109BEC" w14:textId="32AE1E22" w:rsidR="00F037AA" w:rsidRPr="00F037AA" w:rsidRDefault="00F037AA" w:rsidP="00F037AA">
      <w:pPr>
        <w:jc w:val="both"/>
        <w:rPr>
          <w:rFonts w:ascii="Times New Roman" w:hAnsi="Times New Roman" w:cs="Times New Roman"/>
          <w:i/>
          <w:iCs/>
          <w:sz w:val="22"/>
          <w:szCs w:val="22"/>
        </w:rPr>
      </w:pPr>
    </w:p>
    <w:p w14:paraId="5CC6DD82" w14:textId="3A8E13E7" w:rsidR="00F037AA" w:rsidRPr="0035118D" w:rsidRDefault="0082787C" w:rsidP="00F037AA">
      <w:pPr>
        <w:jc w:val="both"/>
        <w:rPr>
          <w:rFonts w:ascii="Times New Roman" w:hAnsi="Times New Roman" w:cs="Times New Roman"/>
          <w:sz w:val="22"/>
          <w:szCs w:val="22"/>
        </w:rPr>
      </w:pPr>
      <w:r>
        <w:rPr>
          <w:rFonts w:ascii="Times New Roman" w:hAnsi="Times New Roman" w:cs="Times New Roman"/>
          <w:i/>
          <w:iCs/>
          <w:sz w:val="22"/>
          <w:szCs w:val="22"/>
        </w:rPr>
        <w:t>Date</w:t>
      </w:r>
    </w:p>
    <w:p w14:paraId="6B3A975B" w14:textId="77777777" w:rsidR="00F037AA" w:rsidRPr="0035118D" w:rsidRDefault="00F037AA" w:rsidP="00F037AA">
      <w:pPr>
        <w:jc w:val="both"/>
        <w:rPr>
          <w:rFonts w:ascii="Times New Roman" w:hAnsi="Times New Roman" w:cs="Times New Roman"/>
          <w:sz w:val="22"/>
          <w:szCs w:val="22"/>
        </w:rPr>
      </w:pPr>
    </w:p>
    <w:p w14:paraId="4BB03D2C" w14:textId="56743104" w:rsidR="00F037AA" w:rsidRDefault="0082787C" w:rsidP="00F037AA">
      <w:pPr>
        <w:jc w:val="both"/>
        <w:rPr>
          <w:rFonts w:ascii="Times New Roman" w:hAnsi="Times New Roman" w:cs="Times New Roman"/>
          <w:i/>
          <w:iCs/>
          <w:sz w:val="22"/>
          <w:szCs w:val="22"/>
        </w:rPr>
      </w:pPr>
      <w:r>
        <w:rPr>
          <w:rFonts w:ascii="Times New Roman" w:hAnsi="Times New Roman" w:cs="Times New Roman"/>
          <w:i/>
          <w:iCs/>
          <w:sz w:val="22"/>
          <w:szCs w:val="22"/>
        </w:rPr>
        <w:t>PI Name</w:t>
      </w:r>
    </w:p>
    <w:p w14:paraId="2643711E" w14:textId="2B04F632" w:rsidR="0082787C" w:rsidRPr="0082787C" w:rsidRDefault="0082787C" w:rsidP="00F037AA">
      <w:pPr>
        <w:jc w:val="both"/>
        <w:rPr>
          <w:rFonts w:ascii="Times New Roman" w:hAnsi="Times New Roman" w:cs="Times New Roman"/>
          <w:i/>
          <w:iCs/>
          <w:sz w:val="22"/>
          <w:szCs w:val="22"/>
        </w:rPr>
      </w:pPr>
      <w:r>
        <w:rPr>
          <w:rFonts w:ascii="Times New Roman" w:hAnsi="Times New Roman" w:cs="Times New Roman"/>
          <w:i/>
          <w:iCs/>
          <w:sz w:val="22"/>
          <w:szCs w:val="22"/>
        </w:rPr>
        <w:t>PI Address</w:t>
      </w:r>
    </w:p>
    <w:p w14:paraId="4327A5B0" w14:textId="77777777" w:rsidR="00F037AA" w:rsidRPr="0035118D" w:rsidRDefault="00F037AA" w:rsidP="00F037AA">
      <w:pPr>
        <w:jc w:val="both"/>
        <w:rPr>
          <w:rFonts w:ascii="Times New Roman" w:hAnsi="Times New Roman" w:cs="Times New Roman"/>
          <w:sz w:val="22"/>
          <w:szCs w:val="22"/>
        </w:rPr>
      </w:pPr>
    </w:p>
    <w:p w14:paraId="68507FF9" w14:textId="379F0FC7" w:rsidR="00F037AA" w:rsidRPr="0082787C" w:rsidRDefault="00F037AA" w:rsidP="0082787C">
      <w:pPr>
        <w:ind w:left="990" w:hanging="990"/>
        <w:jc w:val="both"/>
        <w:rPr>
          <w:rFonts w:ascii="Times New Roman" w:hAnsi="Times New Roman" w:cs="Times New Roman"/>
          <w:sz w:val="22"/>
          <w:szCs w:val="22"/>
        </w:rPr>
      </w:pPr>
      <w:r w:rsidRPr="0035118D">
        <w:rPr>
          <w:rFonts w:ascii="Times New Roman" w:hAnsi="Times New Roman" w:cs="Times New Roman"/>
          <w:sz w:val="22"/>
          <w:szCs w:val="22"/>
        </w:rPr>
        <w:t>Subject:</w:t>
      </w:r>
      <w:r w:rsidRPr="0035118D">
        <w:rPr>
          <w:rFonts w:ascii="Times New Roman" w:hAnsi="Times New Roman" w:cs="Times New Roman"/>
          <w:sz w:val="22"/>
          <w:szCs w:val="22"/>
        </w:rPr>
        <w:tab/>
      </w:r>
      <w:r w:rsidR="00146806" w:rsidRPr="00AB6CEA">
        <w:rPr>
          <w:rFonts w:ascii="Times New Roman" w:hAnsi="Times New Roman" w:cs="Times New Roman"/>
          <w:i/>
          <w:iCs/>
          <w:sz w:val="22"/>
          <w:szCs w:val="22"/>
        </w:rPr>
        <w:t>[</w:t>
      </w:r>
      <w:r w:rsidR="0082787C" w:rsidRPr="00AB6CEA">
        <w:rPr>
          <w:rFonts w:ascii="Times New Roman" w:hAnsi="Times New Roman" w:cs="Times New Roman"/>
          <w:i/>
          <w:iCs/>
          <w:sz w:val="22"/>
          <w:szCs w:val="22"/>
        </w:rPr>
        <w:t>P</w:t>
      </w:r>
      <w:r w:rsidR="0082787C">
        <w:rPr>
          <w:rFonts w:ascii="Times New Roman" w:hAnsi="Times New Roman" w:cs="Times New Roman"/>
          <w:i/>
          <w:iCs/>
          <w:sz w:val="22"/>
          <w:szCs w:val="22"/>
        </w:rPr>
        <w:t>artner</w:t>
      </w:r>
      <w:r w:rsidR="00146806">
        <w:rPr>
          <w:rFonts w:ascii="Times New Roman" w:hAnsi="Times New Roman" w:cs="Times New Roman"/>
          <w:i/>
          <w:iCs/>
          <w:sz w:val="22"/>
          <w:szCs w:val="22"/>
        </w:rPr>
        <w:t>]</w:t>
      </w:r>
      <w:r w:rsidR="0082787C">
        <w:rPr>
          <w:rFonts w:ascii="Times New Roman" w:hAnsi="Times New Roman" w:cs="Times New Roman"/>
          <w:i/>
          <w:iCs/>
          <w:sz w:val="22"/>
          <w:szCs w:val="22"/>
        </w:rPr>
        <w:t xml:space="preserve"> </w:t>
      </w:r>
      <w:r w:rsidR="007A3217">
        <w:rPr>
          <w:rFonts w:ascii="Times New Roman" w:hAnsi="Times New Roman" w:cs="Times New Roman"/>
          <w:sz w:val="22"/>
          <w:szCs w:val="22"/>
        </w:rPr>
        <w:t>c</w:t>
      </w:r>
      <w:r w:rsidRPr="0035118D">
        <w:rPr>
          <w:rFonts w:ascii="Times New Roman" w:hAnsi="Times New Roman" w:cs="Times New Roman"/>
          <w:sz w:val="22"/>
          <w:szCs w:val="22"/>
        </w:rPr>
        <w:t xml:space="preserve">ommitment to </w:t>
      </w:r>
      <w:r>
        <w:rPr>
          <w:rFonts w:ascii="Times New Roman" w:hAnsi="Times New Roman" w:cs="Times New Roman"/>
          <w:sz w:val="22"/>
          <w:szCs w:val="22"/>
        </w:rPr>
        <w:t xml:space="preserve">participating in </w:t>
      </w:r>
      <w:r w:rsidR="00146806" w:rsidRPr="00AB6CEA">
        <w:rPr>
          <w:rFonts w:ascii="Times New Roman" w:hAnsi="Times New Roman" w:cs="Times New Roman"/>
          <w:i/>
          <w:iCs/>
          <w:sz w:val="22"/>
          <w:szCs w:val="22"/>
        </w:rPr>
        <w:t>[</w:t>
      </w:r>
      <w:r w:rsidR="000666B3" w:rsidRPr="00AB6CEA">
        <w:rPr>
          <w:rFonts w:ascii="Times New Roman" w:hAnsi="Times New Roman" w:cs="Times New Roman"/>
          <w:i/>
          <w:iCs/>
          <w:sz w:val="22"/>
          <w:szCs w:val="22"/>
        </w:rPr>
        <w:t>Proposal</w:t>
      </w:r>
      <w:r w:rsidR="000666B3">
        <w:rPr>
          <w:rFonts w:ascii="Times New Roman" w:hAnsi="Times New Roman" w:cs="Times New Roman"/>
          <w:i/>
          <w:iCs/>
          <w:sz w:val="22"/>
          <w:szCs w:val="22"/>
        </w:rPr>
        <w:t xml:space="preserve"> Title</w:t>
      </w:r>
      <w:r w:rsidR="00146806">
        <w:rPr>
          <w:rFonts w:ascii="Times New Roman" w:hAnsi="Times New Roman" w:cs="Times New Roman"/>
          <w:i/>
          <w:iCs/>
          <w:sz w:val="22"/>
          <w:szCs w:val="22"/>
        </w:rPr>
        <w:t>]</w:t>
      </w:r>
      <w:r>
        <w:rPr>
          <w:rFonts w:ascii="Times New Roman" w:hAnsi="Times New Roman" w:cs="Times New Roman"/>
          <w:sz w:val="22"/>
          <w:szCs w:val="22"/>
        </w:rPr>
        <w:t xml:space="preserve">, </w:t>
      </w:r>
      <w:r w:rsidR="00AB6CEA">
        <w:rPr>
          <w:rFonts w:ascii="Times New Roman" w:hAnsi="Times New Roman" w:cs="Times New Roman"/>
          <w:sz w:val="22"/>
          <w:szCs w:val="22"/>
        </w:rPr>
        <w:t xml:space="preserve">submitted </w:t>
      </w:r>
      <w:r w:rsidRPr="00146806">
        <w:rPr>
          <w:rFonts w:ascii="Times New Roman" w:hAnsi="Times New Roman" w:cs="Times New Roman"/>
          <w:sz w:val="22"/>
          <w:szCs w:val="22"/>
        </w:rPr>
        <w:t xml:space="preserve">in response to </w:t>
      </w:r>
      <w:r w:rsidR="009B56C8">
        <w:rPr>
          <w:rFonts w:ascii="Times New Roman" w:hAnsi="Times New Roman" w:cs="Times New Roman"/>
          <w:sz w:val="22"/>
          <w:szCs w:val="22"/>
        </w:rPr>
        <w:t xml:space="preserve">the DOE </w:t>
      </w:r>
      <w:r w:rsidR="00036FB2">
        <w:rPr>
          <w:rFonts w:ascii="Times New Roman" w:hAnsi="Times New Roman" w:cs="Times New Roman"/>
          <w:sz w:val="22"/>
          <w:szCs w:val="22"/>
        </w:rPr>
        <w:t>“</w:t>
      </w:r>
      <w:r w:rsidR="00872628" w:rsidRPr="00146806">
        <w:rPr>
          <w:rFonts w:ascii="Times New Roman" w:hAnsi="Times New Roman" w:cs="Times New Roman"/>
          <w:sz w:val="22"/>
          <w:szCs w:val="22"/>
        </w:rPr>
        <w:t>Genesis Mission</w:t>
      </w:r>
      <w:r w:rsidR="00036FB2">
        <w:rPr>
          <w:rFonts w:ascii="Times New Roman" w:hAnsi="Times New Roman" w:cs="Times New Roman"/>
          <w:sz w:val="22"/>
          <w:szCs w:val="22"/>
        </w:rPr>
        <w:t>”</w:t>
      </w:r>
      <w:r w:rsidR="00872628" w:rsidRPr="00146806">
        <w:rPr>
          <w:rFonts w:ascii="Times New Roman" w:hAnsi="Times New Roman" w:cs="Times New Roman"/>
          <w:sz w:val="22"/>
          <w:szCs w:val="22"/>
        </w:rPr>
        <w:t xml:space="preserve"> </w:t>
      </w:r>
      <w:r w:rsidR="009B56C8">
        <w:rPr>
          <w:rFonts w:ascii="Times New Roman" w:hAnsi="Times New Roman" w:cs="Times New Roman"/>
          <w:sz w:val="22"/>
          <w:szCs w:val="22"/>
        </w:rPr>
        <w:t>RFA</w:t>
      </w:r>
      <w:r w:rsidR="00872628" w:rsidRPr="00146806">
        <w:rPr>
          <w:rFonts w:ascii="Times New Roman" w:hAnsi="Times New Roman" w:cs="Times New Roman"/>
          <w:sz w:val="22"/>
          <w:szCs w:val="22"/>
        </w:rPr>
        <w:t xml:space="preserve"> </w:t>
      </w:r>
      <w:r w:rsidR="009B56C8">
        <w:rPr>
          <w:rFonts w:ascii="Times New Roman" w:hAnsi="Times New Roman" w:cs="Times New Roman"/>
          <w:sz w:val="22"/>
          <w:szCs w:val="22"/>
        </w:rPr>
        <w:t>(</w:t>
      </w:r>
      <w:r w:rsidR="00872628" w:rsidRPr="00146806">
        <w:rPr>
          <w:rFonts w:ascii="Times New Roman" w:hAnsi="Times New Roman" w:cs="Times New Roman"/>
          <w:sz w:val="22"/>
          <w:szCs w:val="22"/>
        </w:rPr>
        <w:t>DE-FOA-0003612</w:t>
      </w:r>
      <w:r w:rsidR="009B56C8">
        <w:rPr>
          <w:rFonts w:ascii="Times New Roman" w:hAnsi="Times New Roman" w:cs="Times New Roman"/>
          <w:sz w:val="22"/>
          <w:szCs w:val="22"/>
        </w:rPr>
        <w:t>)</w:t>
      </w:r>
      <w:r w:rsidR="007A3217" w:rsidRPr="00146806">
        <w:rPr>
          <w:rFonts w:ascii="Times New Roman" w:hAnsi="Times New Roman" w:cs="Times New Roman"/>
          <w:sz w:val="22"/>
          <w:szCs w:val="22"/>
        </w:rPr>
        <w:t>.</w:t>
      </w:r>
      <w:r w:rsidR="007A3217" w:rsidRPr="0082787C">
        <w:rPr>
          <w:rFonts w:ascii="Times New Roman" w:hAnsi="Times New Roman" w:cs="Times New Roman"/>
          <w:sz w:val="22"/>
          <w:szCs w:val="22"/>
        </w:rPr>
        <w:t xml:space="preserve">  </w:t>
      </w:r>
    </w:p>
    <w:p w14:paraId="750A871F" w14:textId="77777777" w:rsidR="00F037AA" w:rsidRPr="0035118D" w:rsidRDefault="00F037AA" w:rsidP="00F037AA">
      <w:pPr>
        <w:jc w:val="both"/>
        <w:rPr>
          <w:rFonts w:ascii="Times New Roman" w:hAnsi="Times New Roman" w:cs="Times New Roman"/>
          <w:sz w:val="22"/>
          <w:szCs w:val="22"/>
        </w:rPr>
      </w:pPr>
    </w:p>
    <w:p w14:paraId="2FEE9677" w14:textId="576D283F" w:rsidR="00F037AA" w:rsidRPr="0035118D" w:rsidRDefault="00F037AA" w:rsidP="00F037AA">
      <w:pPr>
        <w:jc w:val="both"/>
        <w:rPr>
          <w:rFonts w:ascii="Times New Roman" w:hAnsi="Times New Roman" w:cs="Times New Roman"/>
          <w:sz w:val="22"/>
          <w:szCs w:val="22"/>
        </w:rPr>
      </w:pPr>
      <w:r w:rsidRPr="0035118D">
        <w:rPr>
          <w:rFonts w:ascii="Times New Roman" w:hAnsi="Times New Roman" w:cs="Times New Roman"/>
          <w:sz w:val="22"/>
          <w:szCs w:val="22"/>
        </w:rPr>
        <w:t xml:space="preserve">Dear </w:t>
      </w:r>
      <w:r w:rsidR="00957FAC" w:rsidRPr="00957FAC">
        <w:rPr>
          <w:rFonts w:ascii="Times New Roman" w:hAnsi="Times New Roman" w:cs="Times New Roman"/>
          <w:i/>
          <w:iCs/>
          <w:sz w:val="22"/>
          <w:szCs w:val="22"/>
        </w:rPr>
        <w:t>[</w:t>
      </w:r>
      <w:r w:rsidR="0082787C" w:rsidRPr="00957FAC">
        <w:rPr>
          <w:rFonts w:ascii="Times New Roman" w:hAnsi="Times New Roman" w:cs="Times New Roman"/>
          <w:i/>
          <w:iCs/>
          <w:sz w:val="22"/>
          <w:szCs w:val="22"/>
        </w:rPr>
        <w:t>PI</w:t>
      </w:r>
      <w:r w:rsidR="00957FAC" w:rsidRPr="00957FAC">
        <w:rPr>
          <w:rFonts w:ascii="Times New Roman" w:hAnsi="Times New Roman" w:cs="Times New Roman"/>
          <w:i/>
          <w:iCs/>
          <w:sz w:val="22"/>
          <w:szCs w:val="22"/>
        </w:rPr>
        <w:t>]</w:t>
      </w:r>
      <w:r w:rsidRPr="0035118D">
        <w:rPr>
          <w:rFonts w:ascii="Times New Roman" w:hAnsi="Times New Roman" w:cs="Times New Roman"/>
          <w:sz w:val="22"/>
          <w:szCs w:val="22"/>
        </w:rPr>
        <w:t xml:space="preserve">:  </w:t>
      </w:r>
    </w:p>
    <w:p w14:paraId="6F0F23C7" w14:textId="77777777" w:rsidR="00F037AA" w:rsidRPr="0035118D" w:rsidRDefault="00F037AA" w:rsidP="00F037AA">
      <w:pPr>
        <w:jc w:val="both"/>
        <w:rPr>
          <w:rFonts w:ascii="Times New Roman" w:hAnsi="Times New Roman" w:cs="Times New Roman"/>
          <w:sz w:val="22"/>
          <w:szCs w:val="22"/>
        </w:rPr>
      </w:pPr>
    </w:p>
    <w:p w14:paraId="718A1E22" w14:textId="5C2813DC" w:rsidR="00792B92" w:rsidRPr="00792B92" w:rsidRDefault="007F1E16" w:rsidP="00792B92">
      <w:pPr>
        <w:spacing w:after="120"/>
        <w:jc w:val="both"/>
        <w:rPr>
          <w:rFonts w:asciiTheme="minorBidi" w:hAnsiTheme="minorBidi"/>
          <w:color w:val="FF0000"/>
          <w:sz w:val="18"/>
          <w:szCs w:val="18"/>
        </w:rPr>
      </w:pPr>
      <w:r>
        <w:rPr>
          <w:rFonts w:asciiTheme="minorBidi" w:hAnsiTheme="minorBidi"/>
          <w:color w:val="FF0000"/>
          <w:sz w:val="18"/>
          <w:szCs w:val="18"/>
        </w:rPr>
        <w:t>Provide a</w:t>
      </w:r>
      <w:r w:rsidR="0031572B" w:rsidRPr="007F1E16">
        <w:rPr>
          <w:rFonts w:asciiTheme="minorBidi" w:hAnsiTheme="minorBidi"/>
          <w:color w:val="FF0000"/>
          <w:sz w:val="18"/>
          <w:szCs w:val="18"/>
        </w:rPr>
        <w:t>n</w:t>
      </w:r>
      <w:r w:rsidR="0031572B">
        <w:rPr>
          <w:rFonts w:asciiTheme="minorBidi" w:hAnsiTheme="minorBidi"/>
          <w:color w:val="FF0000"/>
          <w:sz w:val="18"/>
          <w:szCs w:val="18"/>
        </w:rPr>
        <w:t xml:space="preserve"> explicit </w:t>
      </w:r>
      <w:r w:rsidR="00E96118">
        <w:rPr>
          <w:rFonts w:asciiTheme="minorBidi" w:hAnsiTheme="minorBidi"/>
          <w:color w:val="FF0000"/>
          <w:sz w:val="18"/>
          <w:szCs w:val="18"/>
        </w:rPr>
        <w:t xml:space="preserve">statement </w:t>
      </w:r>
      <w:r w:rsidR="0031572B">
        <w:rPr>
          <w:rFonts w:asciiTheme="minorBidi" w:hAnsiTheme="minorBidi"/>
          <w:color w:val="FF0000"/>
          <w:sz w:val="18"/>
          <w:szCs w:val="18"/>
        </w:rPr>
        <w:t xml:space="preserve">of </w:t>
      </w:r>
      <w:r w:rsidR="000A50A5">
        <w:rPr>
          <w:rFonts w:asciiTheme="minorBidi" w:hAnsiTheme="minorBidi"/>
          <w:color w:val="FF0000"/>
          <w:sz w:val="18"/>
          <w:szCs w:val="18"/>
        </w:rPr>
        <w:t xml:space="preserve">the </w:t>
      </w:r>
      <w:r w:rsidR="0093143B">
        <w:rPr>
          <w:rFonts w:asciiTheme="minorBidi" w:hAnsiTheme="minorBidi"/>
          <w:color w:val="FF0000"/>
          <w:sz w:val="18"/>
          <w:szCs w:val="18"/>
        </w:rPr>
        <w:t>partner</w:t>
      </w:r>
      <w:r w:rsidR="000A50A5">
        <w:rPr>
          <w:rFonts w:asciiTheme="minorBidi" w:hAnsiTheme="minorBidi"/>
          <w:color w:val="FF0000"/>
          <w:sz w:val="18"/>
          <w:szCs w:val="18"/>
        </w:rPr>
        <w:t>’s</w:t>
      </w:r>
      <w:r w:rsidR="0093143B">
        <w:rPr>
          <w:rFonts w:asciiTheme="minorBidi" w:hAnsiTheme="minorBidi"/>
          <w:color w:val="FF0000"/>
          <w:sz w:val="18"/>
          <w:szCs w:val="18"/>
        </w:rPr>
        <w:t xml:space="preserve"> commitment to participate in </w:t>
      </w:r>
      <w:r w:rsidR="0031572B">
        <w:rPr>
          <w:rFonts w:asciiTheme="minorBidi" w:hAnsiTheme="minorBidi"/>
          <w:color w:val="FF0000"/>
          <w:sz w:val="18"/>
          <w:szCs w:val="18"/>
        </w:rPr>
        <w:t xml:space="preserve">the project and a description of that commitment.  The commitment may be conditional on, say, Argonne receiving </w:t>
      </w:r>
      <w:r w:rsidR="0089036A">
        <w:rPr>
          <w:rFonts w:asciiTheme="minorBidi" w:hAnsiTheme="minorBidi"/>
          <w:color w:val="FF0000"/>
          <w:sz w:val="18"/>
          <w:szCs w:val="18"/>
        </w:rPr>
        <w:t xml:space="preserve">an award and </w:t>
      </w:r>
      <w:r w:rsidR="0031572B">
        <w:rPr>
          <w:rFonts w:asciiTheme="minorBidi" w:hAnsiTheme="minorBidi"/>
          <w:color w:val="FF0000"/>
          <w:sz w:val="18"/>
          <w:szCs w:val="18"/>
        </w:rPr>
        <w:t xml:space="preserve">the requested funds.  </w:t>
      </w:r>
      <w:r w:rsidR="00792B92" w:rsidRPr="00792B92">
        <w:rPr>
          <w:rFonts w:asciiTheme="minorBidi" w:hAnsiTheme="minorBidi"/>
          <w:color w:val="FF0000"/>
          <w:sz w:val="18"/>
          <w:szCs w:val="18"/>
        </w:rPr>
        <w:t>Opening language may be adjusted slightly to reflect the partner’s voice (e.g., “is pleased to confirm,” “confirms its participation,” “hereby commits”).</w:t>
      </w:r>
    </w:p>
    <w:p w14:paraId="3AD50D99" w14:textId="7BA234BA" w:rsidR="00146806" w:rsidRDefault="00146806" w:rsidP="00146806">
      <w:pPr>
        <w:spacing w:after="120"/>
        <w:jc w:val="both"/>
        <w:rPr>
          <w:rFonts w:ascii="Times New Roman" w:hAnsi="Times New Roman" w:cs="Times New Roman"/>
          <w:sz w:val="22"/>
          <w:szCs w:val="22"/>
        </w:rPr>
      </w:pPr>
      <w:r>
        <w:rPr>
          <w:rFonts w:ascii="Times New Roman" w:hAnsi="Times New Roman" w:cs="Times New Roman"/>
          <w:i/>
          <w:iCs/>
          <w:sz w:val="22"/>
          <w:szCs w:val="22"/>
        </w:rPr>
        <w:t>[</w:t>
      </w:r>
      <w:r w:rsidR="0082787C">
        <w:rPr>
          <w:rFonts w:ascii="Times New Roman" w:hAnsi="Times New Roman" w:cs="Times New Roman"/>
          <w:i/>
          <w:iCs/>
          <w:sz w:val="22"/>
          <w:szCs w:val="22"/>
        </w:rPr>
        <w:t>Partner</w:t>
      </w:r>
      <w:r>
        <w:rPr>
          <w:rFonts w:ascii="Times New Roman" w:hAnsi="Times New Roman" w:cs="Times New Roman"/>
          <w:i/>
          <w:iCs/>
          <w:sz w:val="22"/>
          <w:szCs w:val="22"/>
        </w:rPr>
        <w:t>]</w:t>
      </w:r>
      <w:r w:rsidR="00F037AA" w:rsidRPr="0035118D">
        <w:rPr>
          <w:rFonts w:ascii="Times New Roman" w:hAnsi="Times New Roman" w:cs="Times New Roman"/>
          <w:sz w:val="22"/>
          <w:szCs w:val="22"/>
        </w:rPr>
        <w:t xml:space="preserve"> is pleased to confirm its commitment to </w:t>
      </w:r>
      <w:r w:rsidR="003D1C70">
        <w:rPr>
          <w:rFonts w:ascii="Times New Roman" w:hAnsi="Times New Roman" w:cs="Times New Roman"/>
          <w:sz w:val="22"/>
          <w:szCs w:val="22"/>
        </w:rPr>
        <w:t xml:space="preserve">participating in </w:t>
      </w:r>
      <w:r w:rsidR="0082787C">
        <w:rPr>
          <w:rFonts w:ascii="Times New Roman" w:hAnsi="Times New Roman" w:cs="Times New Roman"/>
          <w:sz w:val="22"/>
          <w:szCs w:val="22"/>
        </w:rPr>
        <w:t xml:space="preserve">project </w:t>
      </w:r>
      <w:r>
        <w:rPr>
          <w:rFonts w:ascii="Times New Roman" w:hAnsi="Times New Roman" w:cs="Times New Roman"/>
          <w:sz w:val="22"/>
          <w:szCs w:val="22"/>
        </w:rPr>
        <w:t>[</w:t>
      </w:r>
      <w:r w:rsidR="000666B3">
        <w:rPr>
          <w:rFonts w:ascii="Times New Roman" w:hAnsi="Times New Roman" w:cs="Times New Roman"/>
          <w:i/>
          <w:iCs/>
          <w:sz w:val="22"/>
          <w:szCs w:val="22"/>
        </w:rPr>
        <w:t>Proposal Title</w:t>
      </w:r>
      <w:r>
        <w:rPr>
          <w:rFonts w:ascii="Times New Roman" w:hAnsi="Times New Roman" w:cs="Times New Roman"/>
          <w:i/>
          <w:iCs/>
          <w:sz w:val="22"/>
          <w:szCs w:val="22"/>
        </w:rPr>
        <w:t>]</w:t>
      </w:r>
      <w:r w:rsidR="003D1C70">
        <w:rPr>
          <w:rFonts w:ascii="Times New Roman" w:hAnsi="Times New Roman" w:cs="Times New Roman"/>
          <w:sz w:val="22"/>
          <w:szCs w:val="22"/>
        </w:rPr>
        <w:t xml:space="preserve">, which is led by Argonne National </w:t>
      </w:r>
      <w:r w:rsidR="002417D9">
        <w:rPr>
          <w:rFonts w:ascii="Times New Roman" w:hAnsi="Times New Roman" w:cs="Times New Roman"/>
          <w:sz w:val="22"/>
          <w:szCs w:val="22"/>
        </w:rPr>
        <w:t>Laboratory,</w:t>
      </w:r>
      <w:r w:rsidR="003D1C70">
        <w:rPr>
          <w:rFonts w:ascii="Times New Roman" w:hAnsi="Times New Roman" w:cs="Times New Roman"/>
          <w:sz w:val="22"/>
          <w:szCs w:val="22"/>
        </w:rPr>
        <w:t xml:space="preserve"> and </w:t>
      </w:r>
      <w:r w:rsidR="00F037AA" w:rsidRPr="0035118D">
        <w:rPr>
          <w:rFonts w:ascii="Times New Roman" w:hAnsi="Times New Roman" w:cs="Times New Roman"/>
          <w:sz w:val="22"/>
          <w:szCs w:val="22"/>
        </w:rPr>
        <w:t xml:space="preserve">which is </w:t>
      </w:r>
      <w:r w:rsidR="00F037AA">
        <w:rPr>
          <w:rFonts w:ascii="Times New Roman" w:hAnsi="Times New Roman" w:cs="Times New Roman"/>
          <w:sz w:val="22"/>
          <w:szCs w:val="22"/>
        </w:rPr>
        <w:t xml:space="preserve">proposed </w:t>
      </w:r>
      <w:r w:rsidR="00F037AA" w:rsidRPr="0035118D">
        <w:rPr>
          <w:rFonts w:ascii="Times New Roman" w:hAnsi="Times New Roman" w:cs="Times New Roman"/>
          <w:sz w:val="22"/>
          <w:szCs w:val="22"/>
        </w:rPr>
        <w:t xml:space="preserve">in </w:t>
      </w:r>
      <w:r w:rsidR="00F037AA" w:rsidRPr="006C7552">
        <w:rPr>
          <w:rFonts w:ascii="Times New Roman" w:hAnsi="Times New Roman" w:cs="Times New Roman"/>
          <w:sz w:val="22"/>
          <w:szCs w:val="22"/>
        </w:rPr>
        <w:t xml:space="preserve">response </w:t>
      </w:r>
      <w:r w:rsidR="006C7552">
        <w:rPr>
          <w:rFonts w:ascii="Times New Roman" w:hAnsi="Times New Roman" w:cs="Times New Roman"/>
          <w:sz w:val="22"/>
          <w:szCs w:val="22"/>
        </w:rPr>
        <w:t xml:space="preserve">to </w:t>
      </w:r>
      <w:r w:rsidR="006C7552" w:rsidRPr="006C7552">
        <w:rPr>
          <w:rFonts w:ascii="Times New Roman" w:hAnsi="Times New Roman" w:cs="Times New Roman"/>
          <w:sz w:val="22"/>
          <w:szCs w:val="22"/>
        </w:rPr>
        <w:t xml:space="preserve">DOE </w:t>
      </w:r>
      <w:r w:rsidR="00C2143C" w:rsidRPr="006C7552">
        <w:rPr>
          <w:rFonts w:ascii="Times New Roman" w:hAnsi="Times New Roman" w:cs="Times New Roman"/>
          <w:sz w:val="22"/>
          <w:szCs w:val="22"/>
        </w:rPr>
        <w:t>funding</w:t>
      </w:r>
      <w:r w:rsidR="00C2143C">
        <w:rPr>
          <w:rFonts w:ascii="Times New Roman" w:hAnsi="Times New Roman" w:cs="Times New Roman"/>
          <w:sz w:val="22"/>
          <w:szCs w:val="22"/>
        </w:rPr>
        <w:t xml:space="preserve"> opportunity, </w:t>
      </w:r>
      <w:r w:rsidR="00C2143C" w:rsidRPr="002E7FBD">
        <w:rPr>
          <w:rFonts w:ascii="Times New Roman" w:hAnsi="Times New Roman" w:cs="Times New Roman"/>
          <w:sz w:val="22"/>
          <w:szCs w:val="22"/>
        </w:rPr>
        <w:t>“</w:t>
      </w:r>
      <w:r w:rsidR="002E7FBD" w:rsidRPr="002E7FBD">
        <w:rPr>
          <w:rFonts w:ascii="Times New Roman" w:hAnsi="Times New Roman" w:cs="Times New Roman"/>
          <w:sz w:val="22"/>
          <w:szCs w:val="22"/>
        </w:rPr>
        <w:t>Genesis Mission</w:t>
      </w:r>
      <w:r w:rsidR="00C2143C" w:rsidRPr="002E7FBD">
        <w:rPr>
          <w:rFonts w:ascii="Times New Roman" w:hAnsi="Times New Roman" w:cs="Times New Roman"/>
          <w:sz w:val="22"/>
          <w:szCs w:val="22"/>
        </w:rPr>
        <w:t>”,</w:t>
      </w:r>
      <w:r w:rsidR="00C2143C" w:rsidRPr="0082787C">
        <w:rPr>
          <w:rFonts w:ascii="Times New Roman" w:hAnsi="Times New Roman" w:cs="Times New Roman"/>
          <w:sz w:val="22"/>
          <w:szCs w:val="22"/>
        </w:rPr>
        <w:t xml:space="preserve"> </w:t>
      </w:r>
      <w:r w:rsidR="00C2143C">
        <w:rPr>
          <w:rFonts w:ascii="Times New Roman" w:hAnsi="Times New Roman" w:cs="Times New Roman"/>
          <w:sz w:val="22"/>
          <w:szCs w:val="22"/>
        </w:rPr>
        <w:t xml:space="preserve">described in </w:t>
      </w:r>
      <w:r w:rsidR="002E7FBD">
        <w:rPr>
          <w:rFonts w:ascii="Times New Roman" w:hAnsi="Times New Roman" w:cs="Times New Roman"/>
          <w:sz w:val="22"/>
          <w:szCs w:val="22"/>
        </w:rPr>
        <w:t xml:space="preserve">RFA </w:t>
      </w:r>
      <w:r w:rsidR="0053323E">
        <w:rPr>
          <w:rFonts w:ascii="Times New Roman" w:hAnsi="Times New Roman" w:cs="Times New Roman"/>
          <w:sz w:val="22"/>
          <w:szCs w:val="22"/>
        </w:rPr>
        <w:t xml:space="preserve"># </w:t>
      </w:r>
      <w:r w:rsidR="002E7FBD">
        <w:rPr>
          <w:rFonts w:ascii="Times New Roman" w:hAnsi="Times New Roman" w:cs="Times New Roman"/>
          <w:sz w:val="22"/>
          <w:szCs w:val="22"/>
        </w:rPr>
        <w:t>DE-FOA-0003612</w:t>
      </w:r>
      <w:r w:rsidR="00C2143C" w:rsidRPr="0082787C">
        <w:rPr>
          <w:rFonts w:ascii="Times New Roman" w:hAnsi="Times New Roman" w:cs="Times New Roman"/>
          <w:sz w:val="22"/>
          <w:szCs w:val="22"/>
        </w:rPr>
        <w:t xml:space="preserve">.  </w:t>
      </w:r>
    </w:p>
    <w:p w14:paraId="3DEFCBEB" w14:textId="39F88555" w:rsidR="00036FB2" w:rsidRDefault="00146806" w:rsidP="00036FB2">
      <w:pPr>
        <w:spacing w:after="120"/>
        <w:jc w:val="both"/>
        <w:rPr>
          <w:rFonts w:ascii="Times New Roman" w:hAnsi="Times New Roman" w:cs="Times New Roman"/>
          <w:sz w:val="22"/>
          <w:szCs w:val="22"/>
        </w:rPr>
      </w:pPr>
      <w:r w:rsidRPr="00146806">
        <w:rPr>
          <w:rFonts w:ascii="Times New Roman" w:hAnsi="Times New Roman" w:cs="Times New Roman"/>
          <w:sz w:val="22"/>
          <w:szCs w:val="22"/>
        </w:rPr>
        <w:t xml:space="preserve">If the proposal is selected for funding, </w:t>
      </w:r>
      <w:r w:rsidR="009B041A">
        <w:rPr>
          <w:rFonts w:ascii="Times New Roman" w:hAnsi="Times New Roman" w:cs="Times New Roman"/>
          <w:i/>
          <w:iCs/>
          <w:sz w:val="22"/>
          <w:szCs w:val="22"/>
        </w:rPr>
        <w:t>[Partner]</w:t>
      </w:r>
      <w:r w:rsidR="009B041A" w:rsidRPr="0035118D">
        <w:rPr>
          <w:rFonts w:ascii="Times New Roman" w:hAnsi="Times New Roman" w:cs="Times New Roman"/>
          <w:sz w:val="22"/>
          <w:szCs w:val="22"/>
        </w:rPr>
        <w:t xml:space="preserve"> </w:t>
      </w:r>
      <w:r w:rsidRPr="00146806">
        <w:rPr>
          <w:rFonts w:ascii="Times New Roman" w:hAnsi="Times New Roman" w:cs="Times New Roman"/>
          <w:sz w:val="22"/>
          <w:szCs w:val="22"/>
        </w:rPr>
        <w:t xml:space="preserve">will contribute to the project by </w:t>
      </w:r>
      <w:r w:rsidRPr="00036FB2">
        <w:rPr>
          <w:rFonts w:ascii="Times New Roman" w:hAnsi="Times New Roman" w:cs="Times New Roman"/>
          <w:i/>
          <w:iCs/>
          <w:sz w:val="22"/>
          <w:szCs w:val="22"/>
        </w:rPr>
        <w:t>[brief, specific description of role]</w:t>
      </w:r>
      <w:r w:rsidRPr="00146806">
        <w:rPr>
          <w:rFonts w:ascii="Times New Roman" w:hAnsi="Times New Roman" w:cs="Times New Roman"/>
          <w:sz w:val="22"/>
          <w:szCs w:val="22"/>
        </w:rPr>
        <w:t>.</w:t>
      </w:r>
    </w:p>
    <w:p w14:paraId="1D3E8859" w14:textId="3119982D" w:rsidR="00146806" w:rsidRPr="00036FB2" w:rsidRDefault="00146806" w:rsidP="00036FB2">
      <w:pPr>
        <w:spacing w:after="120"/>
        <w:jc w:val="both"/>
        <w:rPr>
          <w:rFonts w:ascii="Times New Roman" w:hAnsi="Times New Roman" w:cs="Times New Roman"/>
          <w:sz w:val="22"/>
          <w:szCs w:val="22"/>
        </w:rPr>
      </w:pPr>
      <w:r w:rsidRPr="00036FB2">
        <w:rPr>
          <w:rFonts w:ascii="Times New Roman" w:hAnsi="Times New Roman" w:cs="Times New Roman"/>
          <w:sz w:val="22"/>
          <w:szCs w:val="22"/>
        </w:rPr>
        <w:t xml:space="preserve">This commitment is contingent upon </w:t>
      </w:r>
      <w:r w:rsidRPr="00036FB2">
        <w:rPr>
          <w:rFonts w:ascii="Times New Roman" w:hAnsi="Times New Roman" w:cs="Times New Roman"/>
          <w:i/>
          <w:iCs/>
          <w:sz w:val="22"/>
          <w:szCs w:val="22"/>
        </w:rPr>
        <w:t>[optional: receipt of funding, execution of agreement, availability of resources]</w:t>
      </w:r>
      <w:r w:rsidRPr="00036FB2">
        <w:rPr>
          <w:rFonts w:ascii="Times New Roman" w:hAnsi="Times New Roman" w:cs="Times New Roman"/>
          <w:sz w:val="22"/>
          <w:szCs w:val="22"/>
        </w:rPr>
        <w:t>.</w:t>
      </w:r>
    </w:p>
    <w:p w14:paraId="51089758" w14:textId="2A104796" w:rsidR="00795BEC" w:rsidRPr="00795BEC" w:rsidRDefault="00795BEC" w:rsidP="00795BEC">
      <w:pPr>
        <w:spacing w:after="120"/>
        <w:jc w:val="both"/>
        <w:rPr>
          <w:rFonts w:asciiTheme="minorBidi" w:hAnsiTheme="minorBidi"/>
          <w:color w:val="FF0000"/>
          <w:sz w:val="18"/>
          <w:szCs w:val="18"/>
        </w:rPr>
      </w:pPr>
      <w:r w:rsidRPr="00506F6C">
        <w:rPr>
          <w:rFonts w:asciiTheme="minorBidi" w:hAnsiTheme="minorBidi"/>
          <w:color w:val="FF0000"/>
          <w:sz w:val="18"/>
          <w:szCs w:val="18"/>
        </w:rPr>
        <w:t>To strengthen credibility, the letter should be signed by an individual with clear authority to commit the organization. Where possible, include</w:t>
      </w:r>
      <w:r w:rsidRPr="00795BEC">
        <w:rPr>
          <w:rFonts w:asciiTheme="minorBidi" w:hAnsiTheme="minorBidi"/>
          <w:color w:val="FF0000"/>
          <w:sz w:val="18"/>
          <w:szCs w:val="18"/>
        </w:rPr>
        <w:t xml:space="preserve"> an explicit statement of authority:</w:t>
      </w:r>
    </w:p>
    <w:p w14:paraId="4194138D" w14:textId="61B0765F" w:rsidR="00F037AA" w:rsidRPr="0035118D" w:rsidRDefault="00F037AA" w:rsidP="00F037AA">
      <w:pPr>
        <w:jc w:val="both"/>
        <w:rPr>
          <w:rFonts w:ascii="Times New Roman" w:hAnsi="Times New Roman" w:cs="Times New Roman"/>
          <w:sz w:val="22"/>
          <w:szCs w:val="22"/>
        </w:rPr>
      </w:pPr>
      <w:r w:rsidRPr="0035118D">
        <w:rPr>
          <w:rFonts w:ascii="Times New Roman" w:hAnsi="Times New Roman" w:cs="Times New Roman"/>
          <w:sz w:val="22"/>
          <w:szCs w:val="22"/>
        </w:rPr>
        <w:t xml:space="preserve">As </w:t>
      </w:r>
      <w:r w:rsidR="000B3424" w:rsidRPr="000B3424">
        <w:rPr>
          <w:rFonts w:ascii="Times New Roman" w:hAnsi="Times New Roman" w:cs="Times New Roman"/>
          <w:i/>
          <w:iCs/>
          <w:sz w:val="22"/>
          <w:szCs w:val="22"/>
        </w:rPr>
        <w:t>[</w:t>
      </w:r>
      <w:r w:rsidRPr="000B3424">
        <w:rPr>
          <w:rFonts w:ascii="Times New Roman" w:hAnsi="Times New Roman" w:cs="Times New Roman"/>
          <w:i/>
          <w:iCs/>
          <w:sz w:val="22"/>
          <w:szCs w:val="22"/>
        </w:rPr>
        <w:t>Title</w:t>
      </w:r>
      <w:r w:rsidR="000B3424" w:rsidRPr="000B3424">
        <w:rPr>
          <w:rFonts w:ascii="Times New Roman" w:hAnsi="Times New Roman" w:cs="Times New Roman"/>
          <w:i/>
          <w:iCs/>
          <w:sz w:val="22"/>
          <w:szCs w:val="22"/>
        </w:rPr>
        <w:t>]</w:t>
      </w:r>
      <w:r w:rsidRPr="0035118D">
        <w:rPr>
          <w:rFonts w:ascii="Times New Roman" w:hAnsi="Times New Roman" w:cs="Times New Roman"/>
          <w:sz w:val="22"/>
          <w:szCs w:val="22"/>
        </w:rPr>
        <w:t xml:space="preserve">, I have the authority to commit </w:t>
      </w:r>
      <w:r w:rsidR="000B3424" w:rsidRPr="000B3424">
        <w:rPr>
          <w:rFonts w:ascii="Times New Roman" w:hAnsi="Times New Roman" w:cs="Times New Roman"/>
          <w:i/>
          <w:iCs/>
          <w:sz w:val="22"/>
          <w:szCs w:val="22"/>
        </w:rPr>
        <w:t>[</w:t>
      </w:r>
      <w:r w:rsidR="0082787C" w:rsidRPr="000B3424">
        <w:rPr>
          <w:rFonts w:ascii="Times New Roman" w:hAnsi="Times New Roman" w:cs="Times New Roman"/>
          <w:i/>
          <w:iCs/>
          <w:sz w:val="22"/>
          <w:szCs w:val="22"/>
        </w:rPr>
        <w:t>Partner</w:t>
      </w:r>
      <w:r w:rsidR="000B3424" w:rsidRPr="000B3424">
        <w:rPr>
          <w:rFonts w:ascii="Times New Roman" w:hAnsi="Times New Roman" w:cs="Times New Roman"/>
          <w:i/>
          <w:iCs/>
          <w:sz w:val="22"/>
          <w:szCs w:val="22"/>
        </w:rPr>
        <w:t>]</w:t>
      </w:r>
      <w:r w:rsidR="0082787C">
        <w:rPr>
          <w:rFonts w:ascii="Times New Roman" w:hAnsi="Times New Roman" w:cs="Times New Roman"/>
          <w:i/>
          <w:iCs/>
          <w:sz w:val="22"/>
          <w:szCs w:val="22"/>
        </w:rPr>
        <w:t xml:space="preserve"> </w:t>
      </w:r>
      <w:r w:rsidRPr="0035118D">
        <w:rPr>
          <w:rFonts w:ascii="Times New Roman" w:hAnsi="Times New Roman" w:cs="Times New Roman"/>
          <w:sz w:val="22"/>
          <w:szCs w:val="22"/>
        </w:rPr>
        <w:t xml:space="preserve">to participate in </w:t>
      </w:r>
      <w:r w:rsidR="0082787C">
        <w:rPr>
          <w:rFonts w:ascii="Times New Roman" w:hAnsi="Times New Roman" w:cs="Times New Roman"/>
          <w:sz w:val="22"/>
          <w:szCs w:val="22"/>
        </w:rPr>
        <w:t>the proposed project</w:t>
      </w:r>
      <w:r w:rsidRPr="0035118D">
        <w:rPr>
          <w:rFonts w:ascii="Times New Roman" w:hAnsi="Times New Roman" w:cs="Times New Roman"/>
          <w:sz w:val="22"/>
          <w:szCs w:val="22"/>
        </w:rPr>
        <w:t xml:space="preserve">.  </w:t>
      </w:r>
    </w:p>
    <w:p w14:paraId="454C314E" w14:textId="77777777" w:rsidR="00F037AA" w:rsidRPr="0035118D" w:rsidRDefault="00F037AA" w:rsidP="00F037AA">
      <w:pPr>
        <w:jc w:val="both"/>
        <w:rPr>
          <w:rFonts w:ascii="Times New Roman" w:hAnsi="Times New Roman" w:cs="Times New Roman"/>
          <w:sz w:val="22"/>
          <w:szCs w:val="22"/>
        </w:rPr>
      </w:pPr>
    </w:p>
    <w:p w14:paraId="170C5DFF" w14:textId="77777777" w:rsidR="00F037AA" w:rsidRPr="0035118D" w:rsidRDefault="00F037AA" w:rsidP="00F037AA">
      <w:pPr>
        <w:jc w:val="both"/>
        <w:rPr>
          <w:rFonts w:ascii="Times New Roman" w:hAnsi="Times New Roman" w:cs="Times New Roman"/>
          <w:sz w:val="22"/>
          <w:szCs w:val="22"/>
        </w:rPr>
      </w:pPr>
      <w:r w:rsidRPr="0035118D">
        <w:rPr>
          <w:rFonts w:ascii="Times New Roman" w:hAnsi="Times New Roman" w:cs="Times New Roman"/>
          <w:sz w:val="22"/>
          <w:szCs w:val="22"/>
        </w:rPr>
        <w:t>Sincerely,</w:t>
      </w:r>
    </w:p>
    <w:p w14:paraId="507EBF40" w14:textId="77777777" w:rsidR="00F037AA" w:rsidRPr="0035118D" w:rsidRDefault="00F037AA" w:rsidP="00F037AA">
      <w:pPr>
        <w:jc w:val="both"/>
        <w:rPr>
          <w:rFonts w:ascii="Times New Roman" w:hAnsi="Times New Roman" w:cs="Times New Roman"/>
          <w:sz w:val="22"/>
          <w:szCs w:val="22"/>
        </w:rPr>
      </w:pPr>
    </w:p>
    <w:p w14:paraId="297BDC42" w14:textId="77777777" w:rsidR="00F037AA" w:rsidRPr="0035118D" w:rsidRDefault="00F037AA" w:rsidP="00F037AA">
      <w:pPr>
        <w:jc w:val="both"/>
        <w:rPr>
          <w:rFonts w:ascii="Times New Roman" w:hAnsi="Times New Roman" w:cs="Times New Roman"/>
          <w:sz w:val="22"/>
          <w:szCs w:val="22"/>
        </w:rPr>
      </w:pPr>
    </w:p>
    <w:p w14:paraId="0FBD99EF" w14:textId="77777777" w:rsidR="00F037AA" w:rsidRPr="0035118D" w:rsidRDefault="00F037AA" w:rsidP="00F037AA">
      <w:pPr>
        <w:jc w:val="both"/>
        <w:rPr>
          <w:rFonts w:ascii="Times New Roman" w:hAnsi="Times New Roman" w:cs="Times New Roman"/>
          <w:sz w:val="22"/>
          <w:szCs w:val="22"/>
        </w:rPr>
      </w:pPr>
    </w:p>
    <w:p w14:paraId="77C72403" w14:textId="77777777" w:rsidR="00F037AA" w:rsidRPr="0035118D" w:rsidRDefault="00F037AA" w:rsidP="00F037AA">
      <w:pPr>
        <w:jc w:val="both"/>
        <w:rPr>
          <w:rFonts w:ascii="Times New Roman" w:hAnsi="Times New Roman" w:cs="Times New Roman"/>
          <w:sz w:val="22"/>
          <w:szCs w:val="22"/>
        </w:rPr>
      </w:pPr>
      <w:r w:rsidRPr="0035118D">
        <w:rPr>
          <w:rFonts w:ascii="Times New Roman" w:hAnsi="Times New Roman" w:cs="Times New Roman"/>
          <w:sz w:val="22"/>
          <w:szCs w:val="22"/>
        </w:rPr>
        <w:t>Title</w:t>
      </w:r>
    </w:p>
    <w:p w14:paraId="2DBD7E27" w14:textId="77777777" w:rsidR="00F037AA" w:rsidRPr="0035118D" w:rsidRDefault="00F037AA" w:rsidP="00F037AA">
      <w:pPr>
        <w:jc w:val="both"/>
        <w:rPr>
          <w:rFonts w:ascii="Times New Roman" w:hAnsi="Times New Roman" w:cs="Times New Roman"/>
          <w:i/>
          <w:iCs/>
          <w:sz w:val="22"/>
          <w:szCs w:val="22"/>
        </w:rPr>
      </w:pPr>
      <w:r w:rsidRPr="0035118D">
        <w:rPr>
          <w:rFonts w:ascii="Times New Roman" w:hAnsi="Times New Roman" w:cs="Times New Roman"/>
          <w:i/>
          <w:iCs/>
          <w:sz w:val="22"/>
          <w:szCs w:val="22"/>
        </w:rPr>
        <w:t>contact information, etc. (if not in letterhead)</w:t>
      </w:r>
    </w:p>
    <w:p w14:paraId="6EE9A7A3" w14:textId="77777777" w:rsidR="00E87C15" w:rsidRPr="00CB6D95" w:rsidRDefault="00E87C15" w:rsidP="008341C8">
      <w:pPr>
        <w:jc w:val="both"/>
        <w:rPr>
          <w:rFonts w:asciiTheme="majorBidi" w:hAnsiTheme="majorBidi" w:cstheme="majorBidi"/>
          <w:sz w:val="22"/>
          <w:szCs w:val="22"/>
        </w:rPr>
      </w:pPr>
    </w:p>
    <w:sectPr w:rsidR="00E87C15" w:rsidRPr="00CB6D95" w:rsidSect="00B43B2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CB00A" w14:textId="77777777" w:rsidR="00AE3DED" w:rsidRDefault="00AE3DED" w:rsidP="00CB6D95">
      <w:r>
        <w:separator/>
      </w:r>
    </w:p>
  </w:endnote>
  <w:endnote w:type="continuationSeparator" w:id="0">
    <w:p w14:paraId="3F9643DD" w14:textId="77777777" w:rsidR="00AE3DED" w:rsidRDefault="00AE3DED" w:rsidP="00CB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532988"/>
      <w:docPartObj>
        <w:docPartGallery w:val="Page Numbers (Bottom of Page)"/>
        <w:docPartUnique/>
      </w:docPartObj>
    </w:sdtPr>
    <w:sdtContent>
      <w:p w14:paraId="2419450E" w14:textId="77777777" w:rsidR="00CB6D95" w:rsidRDefault="00CB6D95" w:rsidP="00527D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7AFB3B" w14:textId="77777777" w:rsidR="00CB6D95" w:rsidRDefault="00CB6D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9FCA" w14:textId="3EF8B67F" w:rsidR="00CB6D95" w:rsidRPr="00CB6D95" w:rsidRDefault="00CB6D95" w:rsidP="00527D14">
    <w:pPr>
      <w:pStyle w:val="Footer"/>
      <w:framePr w:wrap="none" w:vAnchor="text" w:hAnchor="margin" w:xAlign="center" w:y="1"/>
      <w:rPr>
        <w:rStyle w:val="PageNumber"/>
        <w:rFonts w:asciiTheme="majorBidi" w:hAnsiTheme="majorBidi" w:cstheme="majorBidi"/>
        <w:sz w:val="22"/>
        <w:szCs w:val="22"/>
      </w:rPr>
    </w:pPr>
  </w:p>
  <w:p w14:paraId="256DDF74" w14:textId="77777777" w:rsidR="00CB6D95" w:rsidRPr="00CB6D95" w:rsidRDefault="00CB6D95">
    <w:pPr>
      <w:pStyle w:val="Footer"/>
      <w:rPr>
        <w:rFonts w:asciiTheme="majorBidi" w:hAnsiTheme="majorBidi" w:cstheme="majorBidi"/>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037A" w14:textId="77777777" w:rsidR="006E580F" w:rsidRDefault="006E5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F2B9" w14:textId="77777777" w:rsidR="00AE3DED" w:rsidRDefault="00AE3DED" w:rsidP="00CB6D95">
      <w:r>
        <w:separator/>
      </w:r>
    </w:p>
  </w:footnote>
  <w:footnote w:type="continuationSeparator" w:id="0">
    <w:p w14:paraId="0DB771E2" w14:textId="77777777" w:rsidR="00AE3DED" w:rsidRDefault="00AE3DED" w:rsidP="00CB6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91E6" w14:textId="77777777" w:rsidR="006E580F" w:rsidRDefault="006E5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DD05" w14:textId="77777777" w:rsidR="006E580F" w:rsidRDefault="006E58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254E" w14:textId="77777777" w:rsidR="006E580F" w:rsidRDefault="006E5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0C2D"/>
    <w:multiLevelType w:val="hybridMultilevel"/>
    <w:tmpl w:val="7F6E2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2D6D6E"/>
    <w:multiLevelType w:val="hybridMultilevel"/>
    <w:tmpl w:val="B42EB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44000952">
    <w:abstractNumId w:val="0"/>
  </w:num>
  <w:num w:numId="2" w16cid:durableId="796214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8D"/>
    <w:rsid w:val="0000157B"/>
    <w:rsid w:val="00003B09"/>
    <w:rsid w:val="000068EB"/>
    <w:rsid w:val="000100BB"/>
    <w:rsid w:val="0001307C"/>
    <w:rsid w:val="00021EC6"/>
    <w:rsid w:val="000240AA"/>
    <w:rsid w:val="00024C59"/>
    <w:rsid w:val="00026061"/>
    <w:rsid w:val="0002757C"/>
    <w:rsid w:val="00036FB2"/>
    <w:rsid w:val="00041DB7"/>
    <w:rsid w:val="00042063"/>
    <w:rsid w:val="00051C67"/>
    <w:rsid w:val="0005473C"/>
    <w:rsid w:val="000632F8"/>
    <w:rsid w:val="000665EF"/>
    <w:rsid w:val="000666B3"/>
    <w:rsid w:val="000675CB"/>
    <w:rsid w:val="00072DF5"/>
    <w:rsid w:val="00083CD7"/>
    <w:rsid w:val="00096D90"/>
    <w:rsid w:val="000A1FF9"/>
    <w:rsid w:val="000A50A5"/>
    <w:rsid w:val="000B17AB"/>
    <w:rsid w:val="000B2E07"/>
    <w:rsid w:val="000B3424"/>
    <w:rsid w:val="000B4FF9"/>
    <w:rsid w:val="000B7B0F"/>
    <w:rsid w:val="000C08D5"/>
    <w:rsid w:val="000C20AB"/>
    <w:rsid w:val="000C43DA"/>
    <w:rsid w:val="000C528D"/>
    <w:rsid w:val="000D677F"/>
    <w:rsid w:val="000D759F"/>
    <w:rsid w:val="000D77DB"/>
    <w:rsid w:val="000E5161"/>
    <w:rsid w:val="000E7D61"/>
    <w:rsid w:val="00104DCD"/>
    <w:rsid w:val="001113D3"/>
    <w:rsid w:val="00124236"/>
    <w:rsid w:val="001248A8"/>
    <w:rsid w:val="00126581"/>
    <w:rsid w:val="00133AF3"/>
    <w:rsid w:val="001411F6"/>
    <w:rsid w:val="00146806"/>
    <w:rsid w:val="00160493"/>
    <w:rsid w:val="00181657"/>
    <w:rsid w:val="001B2036"/>
    <w:rsid w:val="001C1482"/>
    <w:rsid w:val="001C32A8"/>
    <w:rsid w:val="001C7397"/>
    <w:rsid w:val="001E07EC"/>
    <w:rsid w:val="001E1A2A"/>
    <w:rsid w:val="001E654D"/>
    <w:rsid w:val="001F1ACD"/>
    <w:rsid w:val="001F40C7"/>
    <w:rsid w:val="001F7A7B"/>
    <w:rsid w:val="0020184B"/>
    <w:rsid w:val="0021624D"/>
    <w:rsid w:val="00216CD3"/>
    <w:rsid w:val="0021752C"/>
    <w:rsid w:val="00221435"/>
    <w:rsid w:val="00223741"/>
    <w:rsid w:val="00225D21"/>
    <w:rsid w:val="00231C1B"/>
    <w:rsid w:val="0023774C"/>
    <w:rsid w:val="002417D9"/>
    <w:rsid w:val="002646A2"/>
    <w:rsid w:val="002658B0"/>
    <w:rsid w:val="00276177"/>
    <w:rsid w:val="002A42D2"/>
    <w:rsid w:val="002B773B"/>
    <w:rsid w:val="002C3A09"/>
    <w:rsid w:val="002C467A"/>
    <w:rsid w:val="002D078E"/>
    <w:rsid w:val="002E5453"/>
    <w:rsid w:val="002E60C8"/>
    <w:rsid w:val="002E7FBD"/>
    <w:rsid w:val="00301813"/>
    <w:rsid w:val="00304C97"/>
    <w:rsid w:val="003051B4"/>
    <w:rsid w:val="00310A2C"/>
    <w:rsid w:val="00314AAD"/>
    <w:rsid w:val="0031572B"/>
    <w:rsid w:val="00321300"/>
    <w:rsid w:val="00322712"/>
    <w:rsid w:val="00330552"/>
    <w:rsid w:val="00331F53"/>
    <w:rsid w:val="003352E6"/>
    <w:rsid w:val="00335B0D"/>
    <w:rsid w:val="003369E4"/>
    <w:rsid w:val="00336FFA"/>
    <w:rsid w:val="00340B74"/>
    <w:rsid w:val="003418DA"/>
    <w:rsid w:val="00344464"/>
    <w:rsid w:val="00344FA8"/>
    <w:rsid w:val="00356235"/>
    <w:rsid w:val="003569D3"/>
    <w:rsid w:val="003611C9"/>
    <w:rsid w:val="003637F2"/>
    <w:rsid w:val="00371A4F"/>
    <w:rsid w:val="00376D49"/>
    <w:rsid w:val="00380703"/>
    <w:rsid w:val="003838A9"/>
    <w:rsid w:val="00384404"/>
    <w:rsid w:val="003850EC"/>
    <w:rsid w:val="003C18EE"/>
    <w:rsid w:val="003C60C7"/>
    <w:rsid w:val="003D1C70"/>
    <w:rsid w:val="003D325F"/>
    <w:rsid w:val="003D4507"/>
    <w:rsid w:val="003D7AFD"/>
    <w:rsid w:val="003E0A87"/>
    <w:rsid w:val="003E1D93"/>
    <w:rsid w:val="003E28E7"/>
    <w:rsid w:val="003E6353"/>
    <w:rsid w:val="003F0BBE"/>
    <w:rsid w:val="003F580A"/>
    <w:rsid w:val="0041687F"/>
    <w:rsid w:val="00435510"/>
    <w:rsid w:val="004373E8"/>
    <w:rsid w:val="004552A7"/>
    <w:rsid w:val="0046426E"/>
    <w:rsid w:val="00467D60"/>
    <w:rsid w:val="004859AF"/>
    <w:rsid w:val="004866A6"/>
    <w:rsid w:val="004A116E"/>
    <w:rsid w:val="004A1421"/>
    <w:rsid w:val="004A227E"/>
    <w:rsid w:val="004B7047"/>
    <w:rsid w:val="004B7CD1"/>
    <w:rsid w:val="004C046C"/>
    <w:rsid w:val="004C548E"/>
    <w:rsid w:val="004C6E32"/>
    <w:rsid w:val="004E5B45"/>
    <w:rsid w:val="004F3DCD"/>
    <w:rsid w:val="00501CB0"/>
    <w:rsid w:val="00506F6C"/>
    <w:rsid w:val="005177CF"/>
    <w:rsid w:val="0053323E"/>
    <w:rsid w:val="005669F7"/>
    <w:rsid w:val="00571939"/>
    <w:rsid w:val="00590791"/>
    <w:rsid w:val="00595015"/>
    <w:rsid w:val="00595FFE"/>
    <w:rsid w:val="00597992"/>
    <w:rsid w:val="005B0402"/>
    <w:rsid w:val="005B0F57"/>
    <w:rsid w:val="005D303D"/>
    <w:rsid w:val="005D44D1"/>
    <w:rsid w:val="005F26CA"/>
    <w:rsid w:val="00632865"/>
    <w:rsid w:val="006424AE"/>
    <w:rsid w:val="00656F4E"/>
    <w:rsid w:val="00661D6A"/>
    <w:rsid w:val="00670F06"/>
    <w:rsid w:val="006734B8"/>
    <w:rsid w:val="0067387C"/>
    <w:rsid w:val="006768D7"/>
    <w:rsid w:val="006828A1"/>
    <w:rsid w:val="00687D48"/>
    <w:rsid w:val="006A638D"/>
    <w:rsid w:val="006B11E4"/>
    <w:rsid w:val="006B4ADE"/>
    <w:rsid w:val="006B4C7B"/>
    <w:rsid w:val="006B6A62"/>
    <w:rsid w:val="006C2D42"/>
    <w:rsid w:val="006C7552"/>
    <w:rsid w:val="006D45DE"/>
    <w:rsid w:val="006D65EE"/>
    <w:rsid w:val="006D7F73"/>
    <w:rsid w:val="006E0253"/>
    <w:rsid w:val="006E580F"/>
    <w:rsid w:val="006F3CF2"/>
    <w:rsid w:val="006F3FC2"/>
    <w:rsid w:val="006F6F09"/>
    <w:rsid w:val="007156A3"/>
    <w:rsid w:val="007233BC"/>
    <w:rsid w:val="00723A3E"/>
    <w:rsid w:val="00723DDA"/>
    <w:rsid w:val="0074026B"/>
    <w:rsid w:val="00740BD0"/>
    <w:rsid w:val="00740BF3"/>
    <w:rsid w:val="00743DB0"/>
    <w:rsid w:val="0075053B"/>
    <w:rsid w:val="00754339"/>
    <w:rsid w:val="00757F80"/>
    <w:rsid w:val="00760F0F"/>
    <w:rsid w:val="00771AC4"/>
    <w:rsid w:val="00774D47"/>
    <w:rsid w:val="007820F2"/>
    <w:rsid w:val="0078322B"/>
    <w:rsid w:val="00786EE2"/>
    <w:rsid w:val="00792B92"/>
    <w:rsid w:val="00794863"/>
    <w:rsid w:val="00795BEC"/>
    <w:rsid w:val="007A3217"/>
    <w:rsid w:val="007A5B1A"/>
    <w:rsid w:val="007A5CD9"/>
    <w:rsid w:val="007B2471"/>
    <w:rsid w:val="007C148E"/>
    <w:rsid w:val="007C44B0"/>
    <w:rsid w:val="007D5817"/>
    <w:rsid w:val="007D60A8"/>
    <w:rsid w:val="007E0EC6"/>
    <w:rsid w:val="007F1E16"/>
    <w:rsid w:val="008078A9"/>
    <w:rsid w:val="00814773"/>
    <w:rsid w:val="00816642"/>
    <w:rsid w:val="00820059"/>
    <w:rsid w:val="0082787C"/>
    <w:rsid w:val="00830DA5"/>
    <w:rsid w:val="008341C8"/>
    <w:rsid w:val="008364D6"/>
    <w:rsid w:val="00841A13"/>
    <w:rsid w:val="008437FE"/>
    <w:rsid w:val="008448EE"/>
    <w:rsid w:val="00846BA7"/>
    <w:rsid w:val="00850999"/>
    <w:rsid w:val="008513E3"/>
    <w:rsid w:val="00851AB3"/>
    <w:rsid w:val="008531A2"/>
    <w:rsid w:val="0085706A"/>
    <w:rsid w:val="00857BAC"/>
    <w:rsid w:val="00863825"/>
    <w:rsid w:val="00863C7F"/>
    <w:rsid w:val="00872606"/>
    <w:rsid w:val="00872628"/>
    <w:rsid w:val="0088003C"/>
    <w:rsid w:val="00880686"/>
    <w:rsid w:val="00881557"/>
    <w:rsid w:val="0089036A"/>
    <w:rsid w:val="00890D92"/>
    <w:rsid w:val="00892B23"/>
    <w:rsid w:val="008A073F"/>
    <w:rsid w:val="008B4552"/>
    <w:rsid w:val="008B76A4"/>
    <w:rsid w:val="008D2570"/>
    <w:rsid w:val="008D3A0E"/>
    <w:rsid w:val="008E082A"/>
    <w:rsid w:val="008E5761"/>
    <w:rsid w:val="008F24D0"/>
    <w:rsid w:val="008F7D6F"/>
    <w:rsid w:val="009019F6"/>
    <w:rsid w:val="00903E4A"/>
    <w:rsid w:val="00906691"/>
    <w:rsid w:val="00915EEB"/>
    <w:rsid w:val="00922D84"/>
    <w:rsid w:val="00926619"/>
    <w:rsid w:val="00927290"/>
    <w:rsid w:val="009304CE"/>
    <w:rsid w:val="0093143B"/>
    <w:rsid w:val="00941C7B"/>
    <w:rsid w:val="009453E1"/>
    <w:rsid w:val="00951480"/>
    <w:rsid w:val="009525CF"/>
    <w:rsid w:val="009548AD"/>
    <w:rsid w:val="009549D5"/>
    <w:rsid w:val="00957AF0"/>
    <w:rsid w:val="00957FAC"/>
    <w:rsid w:val="00964BB4"/>
    <w:rsid w:val="00965347"/>
    <w:rsid w:val="009666B0"/>
    <w:rsid w:val="00971D9A"/>
    <w:rsid w:val="00971F05"/>
    <w:rsid w:val="00972BF8"/>
    <w:rsid w:val="00973B39"/>
    <w:rsid w:val="009A08CC"/>
    <w:rsid w:val="009B041A"/>
    <w:rsid w:val="009B2D57"/>
    <w:rsid w:val="009B4B01"/>
    <w:rsid w:val="009B56C8"/>
    <w:rsid w:val="009B7E9E"/>
    <w:rsid w:val="009C3B9F"/>
    <w:rsid w:val="009D12E5"/>
    <w:rsid w:val="009D634D"/>
    <w:rsid w:val="009E4076"/>
    <w:rsid w:val="009E51E6"/>
    <w:rsid w:val="009E6599"/>
    <w:rsid w:val="009F47CD"/>
    <w:rsid w:val="00A12107"/>
    <w:rsid w:val="00A124CA"/>
    <w:rsid w:val="00A21C90"/>
    <w:rsid w:val="00A30486"/>
    <w:rsid w:val="00A334E2"/>
    <w:rsid w:val="00A360DD"/>
    <w:rsid w:val="00A5064F"/>
    <w:rsid w:val="00A52960"/>
    <w:rsid w:val="00A549B8"/>
    <w:rsid w:val="00A62EB9"/>
    <w:rsid w:val="00A66825"/>
    <w:rsid w:val="00A67443"/>
    <w:rsid w:val="00A73271"/>
    <w:rsid w:val="00A75A72"/>
    <w:rsid w:val="00A8533F"/>
    <w:rsid w:val="00A91098"/>
    <w:rsid w:val="00A97771"/>
    <w:rsid w:val="00AA1211"/>
    <w:rsid w:val="00AB6B97"/>
    <w:rsid w:val="00AB6CEA"/>
    <w:rsid w:val="00AB7C5A"/>
    <w:rsid w:val="00AC00FF"/>
    <w:rsid w:val="00AC3160"/>
    <w:rsid w:val="00AC5BC2"/>
    <w:rsid w:val="00AC6B81"/>
    <w:rsid w:val="00AD0478"/>
    <w:rsid w:val="00AE24AE"/>
    <w:rsid w:val="00AE3DED"/>
    <w:rsid w:val="00AE67BC"/>
    <w:rsid w:val="00AF02BC"/>
    <w:rsid w:val="00B0476D"/>
    <w:rsid w:val="00B116DA"/>
    <w:rsid w:val="00B2049F"/>
    <w:rsid w:val="00B246B4"/>
    <w:rsid w:val="00B258DE"/>
    <w:rsid w:val="00B432D0"/>
    <w:rsid w:val="00B43B29"/>
    <w:rsid w:val="00B53EC4"/>
    <w:rsid w:val="00B70C6A"/>
    <w:rsid w:val="00B75139"/>
    <w:rsid w:val="00B8188D"/>
    <w:rsid w:val="00B83A4D"/>
    <w:rsid w:val="00B90AA8"/>
    <w:rsid w:val="00B93FBB"/>
    <w:rsid w:val="00B96374"/>
    <w:rsid w:val="00BA1C91"/>
    <w:rsid w:val="00BA2C68"/>
    <w:rsid w:val="00BA2C7A"/>
    <w:rsid w:val="00BA5205"/>
    <w:rsid w:val="00BB47C3"/>
    <w:rsid w:val="00BB6C5E"/>
    <w:rsid w:val="00BC4D2F"/>
    <w:rsid w:val="00BC6B5B"/>
    <w:rsid w:val="00BD131B"/>
    <w:rsid w:val="00BE2473"/>
    <w:rsid w:val="00BE3435"/>
    <w:rsid w:val="00BE384A"/>
    <w:rsid w:val="00BF082E"/>
    <w:rsid w:val="00BF3BA6"/>
    <w:rsid w:val="00C04D5D"/>
    <w:rsid w:val="00C07702"/>
    <w:rsid w:val="00C10494"/>
    <w:rsid w:val="00C106DC"/>
    <w:rsid w:val="00C10F71"/>
    <w:rsid w:val="00C11D97"/>
    <w:rsid w:val="00C15DA1"/>
    <w:rsid w:val="00C2044F"/>
    <w:rsid w:val="00C2143C"/>
    <w:rsid w:val="00C23ECE"/>
    <w:rsid w:val="00C27BF4"/>
    <w:rsid w:val="00C34064"/>
    <w:rsid w:val="00C45154"/>
    <w:rsid w:val="00C57807"/>
    <w:rsid w:val="00C66D3D"/>
    <w:rsid w:val="00C66FB4"/>
    <w:rsid w:val="00C7520D"/>
    <w:rsid w:val="00C80188"/>
    <w:rsid w:val="00C8242B"/>
    <w:rsid w:val="00C825AF"/>
    <w:rsid w:val="00C8644C"/>
    <w:rsid w:val="00CA02B0"/>
    <w:rsid w:val="00CB3094"/>
    <w:rsid w:val="00CB6C95"/>
    <w:rsid w:val="00CB6D95"/>
    <w:rsid w:val="00CC024B"/>
    <w:rsid w:val="00CC0C3E"/>
    <w:rsid w:val="00CC23E4"/>
    <w:rsid w:val="00CD08DB"/>
    <w:rsid w:val="00CD0C70"/>
    <w:rsid w:val="00CD3E80"/>
    <w:rsid w:val="00CE35B3"/>
    <w:rsid w:val="00CE7232"/>
    <w:rsid w:val="00CF4838"/>
    <w:rsid w:val="00D01835"/>
    <w:rsid w:val="00D14B58"/>
    <w:rsid w:val="00D225FD"/>
    <w:rsid w:val="00D26484"/>
    <w:rsid w:val="00D3116B"/>
    <w:rsid w:val="00D346E5"/>
    <w:rsid w:val="00D433E3"/>
    <w:rsid w:val="00D527E1"/>
    <w:rsid w:val="00D534D7"/>
    <w:rsid w:val="00D56338"/>
    <w:rsid w:val="00D61985"/>
    <w:rsid w:val="00D71689"/>
    <w:rsid w:val="00D81EFD"/>
    <w:rsid w:val="00D84D12"/>
    <w:rsid w:val="00D91235"/>
    <w:rsid w:val="00D92B2B"/>
    <w:rsid w:val="00D956BA"/>
    <w:rsid w:val="00DA3020"/>
    <w:rsid w:val="00DA3916"/>
    <w:rsid w:val="00DA3C84"/>
    <w:rsid w:val="00DA542F"/>
    <w:rsid w:val="00DB0BFF"/>
    <w:rsid w:val="00DB2449"/>
    <w:rsid w:val="00DC2320"/>
    <w:rsid w:val="00DD069E"/>
    <w:rsid w:val="00DD2BEE"/>
    <w:rsid w:val="00DD5144"/>
    <w:rsid w:val="00DF13D3"/>
    <w:rsid w:val="00DF40AE"/>
    <w:rsid w:val="00E00C81"/>
    <w:rsid w:val="00E11FDC"/>
    <w:rsid w:val="00E14ABD"/>
    <w:rsid w:val="00E244B6"/>
    <w:rsid w:val="00E40E29"/>
    <w:rsid w:val="00E42D17"/>
    <w:rsid w:val="00E52539"/>
    <w:rsid w:val="00E663A5"/>
    <w:rsid w:val="00E728E7"/>
    <w:rsid w:val="00E80B55"/>
    <w:rsid w:val="00E82886"/>
    <w:rsid w:val="00E84C8C"/>
    <w:rsid w:val="00E87C15"/>
    <w:rsid w:val="00E908A6"/>
    <w:rsid w:val="00E91E5A"/>
    <w:rsid w:val="00E96118"/>
    <w:rsid w:val="00EA1B3B"/>
    <w:rsid w:val="00EB695E"/>
    <w:rsid w:val="00EC01EE"/>
    <w:rsid w:val="00EC7120"/>
    <w:rsid w:val="00EE668F"/>
    <w:rsid w:val="00F00468"/>
    <w:rsid w:val="00F037AA"/>
    <w:rsid w:val="00F05E5C"/>
    <w:rsid w:val="00F1055A"/>
    <w:rsid w:val="00F14888"/>
    <w:rsid w:val="00F153BE"/>
    <w:rsid w:val="00F2450E"/>
    <w:rsid w:val="00F2733E"/>
    <w:rsid w:val="00F30EB3"/>
    <w:rsid w:val="00F31463"/>
    <w:rsid w:val="00F3180A"/>
    <w:rsid w:val="00F33D75"/>
    <w:rsid w:val="00F37AB1"/>
    <w:rsid w:val="00F42041"/>
    <w:rsid w:val="00F43905"/>
    <w:rsid w:val="00F6372F"/>
    <w:rsid w:val="00F64A5C"/>
    <w:rsid w:val="00F70961"/>
    <w:rsid w:val="00F765E5"/>
    <w:rsid w:val="00F83898"/>
    <w:rsid w:val="00F954F7"/>
    <w:rsid w:val="00F95C3F"/>
    <w:rsid w:val="00FB0F81"/>
    <w:rsid w:val="00FB72E5"/>
    <w:rsid w:val="00FC4DD8"/>
    <w:rsid w:val="00FC5B03"/>
    <w:rsid w:val="00FC79C5"/>
    <w:rsid w:val="00FD2BDB"/>
    <w:rsid w:val="00FD5097"/>
    <w:rsid w:val="00FF7204"/>
    <w:rsid w:val="00FF7E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B6FE496"/>
  <w14:defaultImageDpi w14:val="32767"/>
  <w15:chartTrackingRefBased/>
  <w15:docId w15:val="{38CFE7EC-417F-0742-9523-73BF710C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C01EE"/>
    <w:rPr>
      <w:lang w:eastAsia="en-US"/>
    </w:rPr>
  </w:style>
  <w:style w:type="paragraph" w:styleId="Heading1">
    <w:name w:val="heading 1"/>
    <w:basedOn w:val="Normal"/>
    <w:next w:val="Normal"/>
    <w:link w:val="Heading1Char"/>
    <w:uiPriority w:val="9"/>
    <w:qFormat/>
    <w:rsid w:val="00E87C15"/>
    <w:pPr>
      <w:jc w:val="center"/>
      <w:outlineLvl w:val="0"/>
    </w:pPr>
    <w:rPr>
      <w:rFonts w:asciiTheme="majorBidi" w:hAnsiTheme="majorBid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ructions">
    <w:name w:val="Instructions"/>
    <w:basedOn w:val="Normal"/>
    <w:rsid w:val="00E52539"/>
    <w:pPr>
      <w:pBdr>
        <w:top w:val="nil"/>
        <w:left w:val="nil"/>
        <w:bottom w:val="nil"/>
        <w:right w:val="nil"/>
        <w:between w:val="nil"/>
      </w:pBdr>
    </w:pPr>
    <w:rPr>
      <w:rFonts w:asciiTheme="minorBidi" w:eastAsia="Times New Roman" w:hAnsiTheme="minorBidi"/>
      <w:color w:val="FF0000"/>
      <w:sz w:val="18"/>
      <w:szCs w:val="18"/>
    </w:rPr>
  </w:style>
  <w:style w:type="paragraph" w:styleId="Footer">
    <w:name w:val="footer"/>
    <w:basedOn w:val="Normal"/>
    <w:link w:val="FooterChar"/>
    <w:uiPriority w:val="99"/>
    <w:unhideWhenUsed/>
    <w:rsid w:val="00CB6D95"/>
    <w:pPr>
      <w:tabs>
        <w:tab w:val="center" w:pos="4680"/>
        <w:tab w:val="right" w:pos="9360"/>
      </w:tabs>
    </w:pPr>
  </w:style>
  <w:style w:type="character" w:customStyle="1" w:styleId="FooterChar">
    <w:name w:val="Footer Char"/>
    <w:basedOn w:val="DefaultParagraphFont"/>
    <w:link w:val="Footer"/>
    <w:uiPriority w:val="99"/>
    <w:rsid w:val="00CB6D95"/>
  </w:style>
  <w:style w:type="character" w:styleId="PageNumber">
    <w:name w:val="page number"/>
    <w:basedOn w:val="DefaultParagraphFont"/>
    <w:uiPriority w:val="99"/>
    <w:semiHidden/>
    <w:unhideWhenUsed/>
    <w:rsid w:val="00CB6D95"/>
  </w:style>
  <w:style w:type="paragraph" w:styleId="Header">
    <w:name w:val="header"/>
    <w:basedOn w:val="Normal"/>
    <w:link w:val="HeaderChar"/>
    <w:uiPriority w:val="99"/>
    <w:unhideWhenUsed/>
    <w:rsid w:val="00CB6D95"/>
    <w:pPr>
      <w:tabs>
        <w:tab w:val="center" w:pos="4680"/>
        <w:tab w:val="right" w:pos="9360"/>
      </w:tabs>
    </w:pPr>
  </w:style>
  <w:style w:type="character" w:customStyle="1" w:styleId="HeaderChar">
    <w:name w:val="Header Char"/>
    <w:basedOn w:val="DefaultParagraphFont"/>
    <w:link w:val="Header"/>
    <w:uiPriority w:val="99"/>
    <w:rsid w:val="00CB6D95"/>
  </w:style>
  <w:style w:type="character" w:customStyle="1" w:styleId="Heading1Char">
    <w:name w:val="Heading 1 Char"/>
    <w:basedOn w:val="DefaultParagraphFont"/>
    <w:link w:val="Heading1"/>
    <w:uiPriority w:val="9"/>
    <w:rsid w:val="00E87C15"/>
    <w:rPr>
      <w:rFonts w:asciiTheme="majorBidi" w:hAnsiTheme="majorBidi" w:cstheme="majorBidi"/>
      <w:b/>
      <w:bCs/>
    </w:rPr>
  </w:style>
  <w:style w:type="paragraph" w:customStyle="1" w:styleId="Default">
    <w:name w:val="Default"/>
    <w:rsid w:val="00F037AA"/>
    <w:pPr>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1C7397"/>
    <w:pPr>
      <w:ind w:left="720"/>
      <w:contextualSpacing/>
    </w:pPr>
  </w:style>
  <w:style w:type="paragraph" w:customStyle="1" w:styleId="p1">
    <w:name w:val="p1"/>
    <w:basedOn w:val="Normal"/>
    <w:rsid w:val="00DA3C84"/>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A3C84"/>
  </w:style>
  <w:style w:type="paragraph" w:customStyle="1" w:styleId="p2">
    <w:name w:val="p2"/>
    <w:basedOn w:val="Normal"/>
    <w:rsid w:val="00DA3C8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mccallum/Library/Group%20Containers/UBF8T346G9.Office/User%20Content.localized/Templates.localized/Default%20template%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 template .dotx</Template>
  <TotalTime>100</TotalTime>
  <Pages>2</Pages>
  <Words>584</Words>
  <Characters>3418</Characters>
  <Application>Microsoft Office Word</Application>
  <DocSecurity>0</DocSecurity>
  <Lines>117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McCallum</dc:creator>
  <cp:keywords/>
  <dc:description/>
  <cp:lastModifiedBy>McCallum, David S.</cp:lastModifiedBy>
  <cp:revision>73</cp:revision>
  <dcterms:created xsi:type="dcterms:W3CDTF">2024-02-23T18:40:00Z</dcterms:created>
  <dcterms:modified xsi:type="dcterms:W3CDTF">2026-03-31T20:06:00Z</dcterms:modified>
</cp:coreProperties>
</file>